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1F51" w:rsidRPr="00F65191" w:rsidRDefault="0011478B" w:rsidP="0043293C">
      <w:pPr>
        <w:sectPr w:rsidR="008F1F51" w:rsidRPr="00F65191" w:rsidSect="0065543F">
          <w:headerReference w:type="default" r:id="rId8"/>
          <w:footerReference w:type="default" r:id="rId9"/>
          <w:pgSz w:w="11907" w:h="16840" w:code="9"/>
          <w:pgMar w:top="1588" w:right="657" w:bottom="360" w:left="1077" w:header="1134" w:footer="680" w:gutter="0"/>
          <w:cols w:space="720"/>
          <w:docGrid w:linePitch="360"/>
        </w:sectPr>
      </w:pPr>
      <w:bookmarkStart w:id="0" w:name="_Toc348510772"/>
      <w:bookmarkStart w:id="1" w:name="_Toc348511327"/>
      <w:bookmarkStart w:id="2" w:name="_Toc412387847"/>
      <w:bookmarkStart w:id="3" w:name="_Toc412387990"/>
      <w:bookmarkStart w:id="4" w:name="_Toc412388095"/>
      <w:bookmarkStart w:id="5" w:name="_Toc412390618"/>
      <w:bookmarkStart w:id="6" w:name="_Toc412391320"/>
      <w:r w:rsidRPr="00F65191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6FA79A7" wp14:editId="0219E865">
                <wp:simplePos x="0" y="0"/>
                <wp:positionH relativeFrom="page">
                  <wp:posOffset>3729163</wp:posOffset>
                </wp:positionH>
                <wp:positionV relativeFrom="page">
                  <wp:posOffset>10114059</wp:posOffset>
                </wp:positionV>
                <wp:extent cx="3354042" cy="238125"/>
                <wp:effectExtent l="0" t="0" r="0" b="9525"/>
                <wp:wrapNone/>
                <wp:docPr id="22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4042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D6DC1" w:rsidRPr="000D7050" w:rsidRDefault="00FD6DC1" w:rsidP="00BF7088">
                            <w:pPr>
                              <w:pStyle w:val="Revision1"/>
                            </w:pPr>
                            <w:r>
                              <w:rPr>
                                <w:rFonts w:hint="eastAsia"/>
                              </w:rPr>
                              <w:t>Rev.1.</w:t>
                            </w:r>
                            <w:r w:rsidR="00154AD9"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54AD9">
                              <w:t>Apr</w:t>
                            </w:r>
                            <w:r>
                              <w:t xml:space="preserve"> 2</w:t>
                            </w:r>
                            <w:r w:rsidR="00154AD9">
                              <w:t>3</w:t>
                            </w:r>
                            <w:bookmarkStart w:id="7" w:name="_GoBack"/>
                            <w:bookmarkEnd w:id="7"/>
                            <w:r w:rsidR="00154AD9">
                              <w:rPr>
                                <w:vertAlign w:val="superscript"/>
                              </w:rPr>
                              <w:t>rd</w:t>
                            </w:r>
                            <w:r>
                              <w:t xml:space="preserve">, </w:t>
                            </w:r>
                            <w:r w:rsidRPr="000D7050">
                              <w:t>201</w:t>
                            </w:r>
                            <w:r>
                              <w:t>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A79A7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6" type="#_x0000_t202" style="position:absolute;margin-left:293.65pt;margin-top:796.4pt;width:264.1pt;height:18.7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" stroked="f">
                <v:textbox inset="0,0,0,0">
                  <w:txbxContent>
                    <w:p w:rsidR="00FD6DC1" w:rsidRPr="000D7050" w:rsidRDefault="00FD6DC1" w:rsidP="00BF7088">
                      <w:pPr>
                        <w:pStyle w:val="Revision1"/>
                      </w:pPr>
                      <w:r>
                        <w:rPr>
                          <w:rFonts w:hint="eastAsia"/>
                        </w:rPr>
                        <w:t>Rev.1.</w:t>
                      </w:r>
                      <w:r w:rsidR="00154AD9">
                        <w:t>2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154AD9">
                        <w:t>Apr</w:t>
                      </w:r>
                      <w:r>
                        <w:t xml:space="preserve"> 2</w:t>
                      </w:r>
                      <w:r w:rsidR="00154AD9">
                        <w:t>3</w:t>
                      </w:r>
                      <w:bookmarkStart w:id="8" w:name="_GoBack"/>
                      <w:bookmarkEnd w:id="8"/>
                      <w:r w:rsidR="00154AD9">
                        <w:rPr>
                          <w:vertAlign w:val="superscript"/>
                        </w:rPr>
                        <w:t>rd</w:t>
                      </w:r>
                      <w:r>
                        <w:t xml:space="preserve">, </w:t>
                      </w:r>
                      <w:r w:rsidRPr="000D7050">
                        <w:t>201</w:t>
                      </w:r>
                      <w:r>
                        <w:t>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03A08" w:rsidRPr="00F65191">
        <w:rPr>
          <w:noProof/>
        </w:rPr>
        <w:drawing>
          <wp:anchor distT="0" distB="0" distL="114300" distR="114300" simplePos="0" relativeHeight="251659264" behindDoc="0" locked="0" layoutInCell="1" allowOverlap="1" wp14:anchorId="36F50D62" wp14:editId="720F4643">
            <wp:simplePos x="0" y="0"/>
            <wp:positionH relativeFrom="column">
              <wp:posOffset>5347970</wp:posOffset>
            </wp:positionH>
            <wp:positionV relativeFrom="paragraph">
              <wp:posOffset>-759460</wp:posOffset>
            </wp:positionV>
            <wp:extent cx="1080000" cy="685424"/>
            <wp:effectExtent l="0" t="0" r="6350" b="635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800px-Renesas_Electronics_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685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2CF6" w:rsidRPr="00F65191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F076B21" wp14:editId="6AA5B551">
                <wp:simplePos x="0" y="0"/>
                <wp:positionH relativeFrom="page">
                  <wp:posOffset>1026543</wp:posOffset>
                </wp:positionH>
                <wp:positionV relativeFrom="page">
                  <wp:posOffset>2544792</wp:posOffset>
                </wp:positionV>
                <wp:extent cx="6101715" cy="2188258"/>
                <wp:effectExtent l="0" t="0" r="0" b="2540"/>
                <wp:wrapNone/>
                <wp:docPr id="24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1715" cy="2188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D6DC1" w:rsidRDefault="00670BEC" w:rsidP="003B5B4E">
                            <w:pPr>
                              <w:pStyle w:val="Productname"/>
                              <w:jc w:val="left"/>
                              <w:rPr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sz w:val="74"/>
                                <w:szCs w:val="74"/>
                              </w:rPr>
                              <w:t>E2-</w:t>
                            </w:r>
                            <w:r w:rsidR="00FD6DC1">
                              <w:rPr>
                                <w:sz w:val="74"/>
                                <w:szCs w:val="74"/>
                              </w:rPr>
                              <w:t>RX-FW Linux</w:t>
                            </w:r>
                          </w:p>
                          <w:p w:rsidR="00FD6DC1" w:rsidRPr="00B94DE3" w:rsidRDefault="00FD6DC1" w:rsidP="00B94DE3">
                            <w:pPr>
                              <w:pStyle w:val="Productname"/>
                              <w:spacing w:before="360"/>
                              <w:rPr>
                                <w:sz w:val="42"/>
                                <w:szCs w:val="42"/>
                              </w:rPr>
                            </w:pPr>
                            <w:r w:rsidRPr="00B94DE3">
                              <w:rPr>
                                <w:sz w:val="42"/>
                                <w:szCs w:val="42"/>
                              </w:rPr>
                              <w:t>Detailed Specification</w:t>
                            </w:r>
                          </w:p>
                          <w:p w:rsidR="00FD6DC1" w:rsidRDefault="00FD6DC1" w:rsidP="00EF62B1">
                            <w:pPr>
                              <w:pStyle w:val="ManualType"/>
                              <w:spacing w:before="30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076B21" id="Text Box 45" o:spid="_x0000_s1027" type="#_x0000_t202" style="position:absolute;margin-left:80.85pt;margin-top:200.4pt;width:480.45pt;height:172.3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" stroked="f">
                <v:textbox inset="0,0,0,0">
                  <w:txbxContent>
                    <w:p w:rsidR="00FD6DC1" w:rsidRDefault="00670BEC" w:rsidP="003B5B4E">
                      <w:pPr>
                        <w:pStyle w:val="Productname"/>
                        <w:jc w:val="left"/>
                        <w:rPr>
                          <w:sz w:val="74"/>
                          <w:szCs w:val="74"/>
                        </w:rPr>
                      </w:pPr>
                      <w:r>
                        <w:rPr>
                          <w:sz w:val="74"/>
                          <w:szCs w:val="74"/>
                        </w:rPr>
                        <w:t>E2-</w:t>
                      </w:r>
                      <w:r w:rsidR="00FD6DC1">
                        <w:rPr>
                          <w:sz w:val="74"/>
                          <w:szCs w:val="74"/>
                        </w:rPr>
                        <w:t>RX-FW Linux</w:t>
                      </w:r>
                    </w:p>
                    <w:p w:rsidR="00FD6DC1" w:rsidRPr="00B94DE3" w:rsidRDefault="00FD6DC1" w:rsidP="00B94DE3">
                      <w:pPr>
                        <w:pStyle w:val="Productname"/>
                        <w:spacing w:before="360"/>
                        <w:rPr>
                          <w:sz w:val="42"/>
                          <w:szCs w:val="42"/>
                        </w:rPr>
                      </w:pPr>
                      <w:r w:rsidRPr="00B94DE3">
                        <w:rPr>
                          <w:sz w:val="42"/>
                          <w:szCs w:val="42"/>
                        </w:rPr>
                        <w:t>Detailed Specification</w:t>
                      </w:r>
                    </w:p>
                    <w:p w:rsidR="00FD6DC1" w:rsidRDefault="00FD6DC1" w:rsidP="00EF62B1">
                      <w:pPr>
                        <w:pStyle w:val="ManualType"/>
                        <w:spacing w:before="30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12B2C" w:rsidRPr="00F65191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29C694" wp14:editId="47B41A05">
                <wp:simplePos x="0" y="0"/>
                <wp:positionH relativeFrom="column">
                  <wp:posOffset>80010</wp:posOffset>
                </wp:positionH>
                <wp:positionV relativeFrom="paragraph">
                  <wp:posOffset>9145270</wp:posOffset>
                </wp:positionV>
                <wp:extent cx="1771650" cy="267335"/>
                <wp:effectExtent l="3810" t="1270" r="0" b="0"/>
                <wp:wrapNone/>
                <wp:docPr id="25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267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D6DC1" w:rsidRPr="001C2C5D" w:rsidRDefault="00FD6DC1" w:rsidP="00041F1A">
                            <w:pPr>
                              <w:rPr>
                                <w:rStyle w:val="Hyperlink"/>
                                <w:rFonts w:cs="Arial"/>
                                <w:b/>
                                <w:sz w:val="24"/>
                                <w:szCs w:val="24"/>
                                <w:lang w:eastAsia="ja-JP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instrText>HYPERLINK "http://www.swhwc.com/"</w:instrTex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1C2C5D">
                              <w:rPr>
                                <w:rStyle w:val="Hyperlink"/>
                                <w:sz w:val="24"/>
                                <w:szCs w:val="24"/>
                              </w:rPr>
                              <w:t>www.swhwc.</w:t>
                            </w:r>
                            <w:r w:rsidRPr="001C2C5D">
                              <w:rPr>
                                <w:rStyle w:val="Hyperlink"/>
                                <w:sz w:val="24"/>
                                <w:szCs w:val="24"/>
                                <w:lang w:eastAsia="ja-JP"/>
                              </w:rPr>
                              <w:t>com</w:t>
                            </w:r>
                          </w:p>
                          <w:p w:rsidR="00FD6DC1" w:rsidRPr="00F03A08" w:rsidRDefault="00FD6DC1" w:rsidP="00041F1A">
                            <w:pPr>
                              <w:rPr>
                                <w:rFonts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9C694" id="Text Box 68" o:spid="_x0000_s1028" type="#_x0000_t202" style="position:absolute;margin-left:6.3pt;margin-top:720.1pt;width:139.5pt;height:2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" filled="f" stroked="f">
                <v:textbox>
                  <w:txbxContent>
                    <w:p w:rsidR="00FD6DC1" w:rsidRPr="001C2C5D" w:rsidRDefault="00FD6DC1" w:rsidP="00041F1A">
                      <w:pPr>
                        <w:rPr>
                          <w:rStyle w:val="Hyperlink"/>
                          <w:rFonts w:cs="Arial"/>
                          <w:b/>
                          <w:sz w:val="24"/>
                          <w:szCs w:val="24"/>
                          <w:lang w:eastAsia="ja-JP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sz w:val="24"/>
                          <w:szCs w:val="24"/>
                        </w:rPr>
                        <w:instrText>HYPERLINK "http://www.swhwc.com/"</w:instrText>
                      </w:r>
                      <w:r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Pr="001C2C5D">
                        <w:rPr>
                          <w:rStyle w:val="Hyperlink"/>
                          <w:sz w:val="24"/>
                          <w:szCs w:val="24"/>
                        </w:rPr>
                        <w:t>www.swhwc.</w:t>
                      </w:r>
                      <w:r w:rsidRPr="001C2C5D">
                        <w:rPr>
                          <w:rStyle w:val="Hyperlink"/>
                          <w:sz w:val="24"/>
                          <w:szCs w:val="24"/>
                          <w:lang w:eastAsia="ja-JP"/>
                        </w:rPr>
                        <w:t>com</w:t>
                      </w:r>
                    </w:p>
                    <w:p w:rsidR="00FD6DC1" w:rsidRPr="00F03A08" w:rsidRDefault="00FD6DC1" w:rsidP="00041F1A">
                      <w:pPr>
                        <w:rPr>
                          <w:rFonts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12B2C" w:rsidRPr="00F65191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879CC10" wp14:editId="33965CC7">
                <wp:simplePos x="0" y="0"/>
                <wp:positionH relativeFrom="page">
                  <wp:posOffset>1026160</wp:posOffset>
                </wp:positionH>
                <wp:positionV relativeFrom="page">
                  <wp:posOffset>4857750</wp:posOffset>
                </wp:positionV>
                <wp:extent cx="6101715" cy="688340"/>
                <wp:effectExtent l="0" t="0" r="0" b="0"/>
                <wp:wrapNone/>
                <wp:docPr id="20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1715" cy="688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D6DC1" w:rsidRPr="00917FE0" w:rsidRDefault="00FD6DC1" w:rsidP="00AC1903">
                            <w:pPr>
                              <w:pStyle w:val="Function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79CC10" id="Text Box 46" o:spid="_x0000_s1029" type="#_x0000_t202" style="position:absolute;margin-left:80.8pt;margin-top:382.5pt;width:480.45pt;height:54.2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" stroked="f">
                <v:textbox inset="0,0,0,0">
                  <w:txbxContent>
                    <w:p w:rsidR="00FD6DC1" w:rsidRPr="00917FE0" w:rsidRDefault="00FD6DC1" w:rsidP="00AC1903">
                      <w:pPr>
                        <w:pStyle w:val="Function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6F5F6D" w:rsidRPr="00F65191" w:rsidRDefault="006F5F6D" w:rsidP="008329D3">
      <w:pPr>
        <w:pStyle w:val="TOC1"/>
        <w:spacing w:before="0"/>
        <w:jc w:val="center"/>
        <w:rPr>
          <w:rFonts w:cs="Arial"/>
          <w:sz w:val="40"/>
          <w:szCs w:val="40"/>
        </w:rPr>
      </w:pPr>
      <w:r w:rsidRPr="00F65191">
        <w:rPr>
          <w:rFonts w:cs="Arial"/>
          <w:sz w:val="40"/>
          <w:szCs w:val="40"/>
        </w:rPr>
        <w:lastRenderedPageBreak/>
        <w:t>Table of Contents</w:t>
      </w:r>
    </w:p>
    <w:p w:rsidR="009563FE" w:rsidRDefault="00DC5E2A">
      <w:pPr>
        <w:pStyle w:val="TOC1"/>
        <w:rPr>
          <w:rFonts w:asciiTheme="minorHAnsi" w:hAnsiTheme="minorHAnsi" w:cstheme="minorBidi"/>
          <w:noProof/>
          <w:sz w:val="22"/>
          <w:szCs w:val="22"/>
          <w:lang w:eastAsia="ja-JP"/>
        </w:rPr>
      </w:pPr>
      <w:r w:rsidRPr="00F65191">
        <w:rPr>
          <w:sz w:val="40"/>
          <w:szCs w:val="40"/>
        </w:rPr>
        <w:fldChar w:fldCharType="begin"/>
      </w:r>
      <w:r w:rsidR="009A14C0" w:rsidRPr="00F65191">
        <w:rPr>
          <w:sz w:val="40"/>
          <w:szCs w:val="40"/>
        </w:rPr>
        <w:instrText xml:space="preserve"> TOC \o "1-3" \h \z </w:instrText>
      </w:r>
      <w:r w:rsidRPr="00F65191">
        <w:rPr>
          <w:sz w:val="40"/>
          <w:szCs w:val="40"/>
        </w:rPr>
        <w:fldChar w:fldCharType="separate"/>
      </w:r>
      <w:hyperlink w:anchor="_Toc6908398" w:history="1">
        <w:r w:rsidR="009563FE" w:rsidRPr="00992B07">
          <w:rPr>
            <w:rStyle w:val="Hyperlink"/>
            <w:noProof/>
          </w:rPr>
          <w:t>1.</w:t>
        </w:r>
        <w:r w:rsidR="009563FE"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="009563FE" w:rsidRPr="00992B07">
          <w:rPr>
            <w:rStyle w:val="Hyperlink"/>
            <w:noProof/>
          </w:rPr>
          <w:t>Overview</w:t>
        </w:r>
        <w:r w:rsidR="009563FE">
          <w:rPr>
            <w:noProof/>
            <w:webHidden/>
          </w:rPr>
          <w:tab/>
        </w:r>
        <w:r w:rsidR="009563FE">
          <w:rPr>
            <w:noProof/>
            <w:webHidden/>
          </w:rPr>
          <w:fldChar w:fldCharType="begin"/>
        </w:r>
        <w:r w:rsidR="009563FE">
          <w:rPr>
            <w:noProof/>
            <w:webHidden/>
          </w:rPr>
          <w:instrText xml:space="preserve"> PAGEREF _Toc6908398 \h </w:instrText>
        </w:r>
        <w:r w:rsidR="009563FE">
          <w:rPr>
            <w:noProof/>
            <w:webHidden/>
          </w:rPr>
        </w:r>
        <w:r w:rsidR="009563FE">
          <w:rPr>
            <w:noProof/>
            <w:webHidden/>
          </w:rPr>
          <w:fldChar w:fldCharType="separate"/>
        </w:r>
        <w:r w:rsidR="009563FE">
          <w:rPr>
            <w:noProof/>
            <w:webHidden/>
          </w:rPr>
          <w:t>3</w:t>
        </w:r>
        <w:r w:rsidR="009563FE">
          <w:rPr>
            <w:noProof/>
            <w:webHidden/>
          </w:rPr>
          <w:fldChar w:fldCharType="end"/>
        </w:r>
      </w:hyperlink>
    </w:p>
    <w:p w:rsidR="009563FE" w:rsidRDefault="009563FE">
      <w:pPr>
        <w:pStyle w:val="TOC1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399" w:history="1">
        <w:r w:rsidRPr="00992B07">
          <w:rPr>
            <w:rStyle w:val="Hyperlink"/>
            <w:noProof/>
          </w:rPr>
          <w:t>2.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Communication DLL to USB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00" w:history="1">
        <w:r w:rsidRPr="00992B07">
          <w:rPr>
            <w:rStyle w:val="Hyperlink"/>
            <w:noProof/>
          </w:rPr>
          <w:t>2.1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API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01" w:history="1">
        <w:r w:rsidRPr="00992B07">
          <w:rPr>
            <w:rStyle w:val="Hyperlink"/>
            <w:noProof/>
          </w:rPr>
          <w:t>2.2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COM_Open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02" w:history="1">
        <w:r w:rsidRPr="00992B07">
          <w:rPr>
            <w:rStyle w:val="Hyperlink"/>
            <w:noProof/>
          </w:rPr>
          <w:t>2.3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COM_Close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03" w:history="1">
        <w:r w:rsidRPr="00992B07">
          <w:rPr>
            <w:rStyle w:val="Hyperlink"/>
            <w:noProof/>
          </w:rPr>
          <w:t>2.4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COM_SetTimeOut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04" w:history="1">
        <w:r w:rsidRPr="00992B07">
          <w:rPr>
            <w:rStyle w:val="Hyperlink"/>
            <w:noProof/>
          </w:rPr>
          <w:t>2.5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COM_SendBlock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05" w:history="1">
        <w:r w:rsidRPr="00992B07">
          <w:rPr>
            <w:rStyle w:val="Hyperlink"/>
            <w:noProof/>
          </w:rPr>
          <w:t>2.6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COM_ReceiveBlock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06" w:history="1">
        <w:r w:rsidRPr="00992B07">
          <w:rPr>
            <w:rStyle w:val="Hyperlink"/>
            <w:noProof/>
          </w:rPr>
          <w:t>2.7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COM_ReceiveBlockH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07" w:history="1">
        <w:r w:rsidRPr="00992B07">
          <w:rPr>
            <w:rStyle w:val="Hyperlink"/>
            <w:noProof/>
          </w:rPr>
          <w:t>2.8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COM_ReceiveBlockM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08" w:history="1">
        <w:r w:rsidRPr="00992B07">
          <w:rPr>
            <w:rStyle w:val="Hyperlink"/>
            <w:noProof/>
          </w:rPr>
          <w:t>2.9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COM_ReceivePolling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09" w:history="1">
        <w:r w:rsidRPr="00992B07">
          <w:rPr>
            <w:rStyle w:val="Hyperlink"/>
            <w:noProof/>
          </w:rPr>
          <w:t>2.10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COM_Return_data_size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10" w:history="1">
        <w:r w:rsidRPr="00992B07">
          <w:rPr>
            <w:rStyle w:val="Hyperlink"/>
            <w:noProof/>
          </w:rPr>
          <w:t>2.11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COM_GetLastError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11" w:history="1">
        <w:r w:rsidRPr="00992B07">
          <w:rPr>
            <w:rStyle w:val="Hyperlink"/>
            <w:noProof/>
          </w:rPr>
          <w:t>2.12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COM_Is_Open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12" w:history="1">
        <w:r w:rsidRPr="00992B07">
          <w:rPr>
            <w:rStyle w:val="Hyperlink"/>
            <w:noProof/>
          </w:rPr>
          <w:t>2.13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COM_Lock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13" w:history="1">
        <w:r w:rsidRPr="00992B07">
          <w:rPr>
            <w:rStyle w:val="Hyperlink"/>
            <w:noProof/>
          </w:rPr>
          <w:t>2.14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COM_UnLock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14" w:history="1">
        <w:r w:rsidRPr="00992B07">
          <w:rPr>
            <w:rStyle w:val="Hyperlink"/>
            <w:noProof/>
          </w:rPr>
          <w:t>2.15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COM_SetTransferSize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15" w:history="1">
        <w:r w:rsidRPr="00992B07">
          <w:rPr>
            <w:rStyle w:val="Hyperlink"/>
            <w:noProof/>
          </w:rPr>
          <w:t>2.16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COM_VendorControlIn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16" w:history="1">
        <w:r w:rsidRPr="00992B07">
          <w:rPr>
            <w:rStyle w:val="Hyperlink"/>
            <w:noProof/>
          </w:rPr>
          <w:t>2.17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COM_VendorControlOut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1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17" w:history="1">
        <w:r w:rsidRPr="00992B07">
          <w:rPr>
            <w:rStyle w:val="Hyperlink"/>
            <w:noProof/>
          </w:rPr>
          <w:t>3.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FFW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1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18" w:history="1">
        <w:r w:rsidRPr="00992B07">
          <w:rPr>
            <w:rStyle w:val="Hyperlink"/>
            <w:noProof/>
          </w:rPr>
          <w:t>4.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NDEB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19" w:history="1">
        <w:r w:rsidRPr="00992B07">
          <w:rPr>
            <w:rStyle w:val="Hyperlink"/>
            <w:noProof/>
          </w:rPr>
          <w:t>4.1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Initialize Sequence (E2)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2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20" w:history="1">
        <w:r w:rsidRPr="00992B07">
          <w:rPr>
            <w:rStyle w:val="Hyperlink"/>
            <w:noProof/>
          </w:rPr>
          <w:t>4.2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Target Memory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3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21" w:history="1">
        <w:r w:rsidRPr="00992B07">
          <w:rPr>
            <w:rStyle w:val="Hyperlink"/>
            <w:noProof/>
          </w:rPr>
          <w:t>4.2.1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Target Memory Write (FFWMCUCmd_WRITE)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3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22" w:history="1">
        <w:r w:rsidRPr="00992B07">
          <w:rPr>
            <w:rStyle w:val="Hyperlink"/>
            <w:noProof/>
          </w:rPr>
          <w:t>4.2.2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Target Memory Read (FFWMCUCmd_DUMP)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9563FE" w:rsidRDefault="009563FE">
      <w:pPr>
        <w:pStyle w:val="TOC1"/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6908423" w:history="1">
        <w:r w:rsidRPr="00992B07">
          <w:rPr>
            <w:rStyle w:val="Hyperlink"/>
            <w:noProof/>
          </w:rPr>
          <w:t>5.</w:t>
        </w:r>
        <w:r>
          <w:rPr>
            <w:rFonts w:asciiTheme="minorHAnsi" w:hAnsiTheme="minorHAnsi" w:cstheme="minorBidi"/>
            <w:noProof/>
            <w:sz w:val="22"/>
            <w:szCs w:val="22"/>
            <w:lang w:eastAsia="ja-JP"/>
          </w:rPr>
          <w:tab/>
        </w:r>
        <w:r w:rsidRPr="00992B07">
          <w:rPr>
            <w:rStyle w:val="Hyperlink"/>
            <w:noProof/>
          </w:rPr>
          <w:t>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_Toc6908423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9A14C0" w:rsidRPr="00F65191" w:rsidRDefault="00DC5E2A" w:rsidP="0090403C">
      <w:pPr>
        <w:spacing w:before="70" w:after="0" w:line="360" w:lineRule="auto"/>
        <w:ind w:left="406" w:right="-20"/>
        <w:jc w:val="center"/>
        <w:rPr>
          <w:rFonts w:cs="Arial"/>
          <w:sz w:val="40"/>
          <w:szCs w:val="40"/>
        </w:rPr>
      </w:pPr>
      <w:r w:rsidRPr="00F65191">
        <w:rPr>
          <w:sz w:val="40"/>
          <w:szCs w:val="40"/>
        </w:rPr>
        <w:fldChar w:fldCharType="end"/>
      </w:r>
    </w:p>
    <w:p w:rsidR="008329D3" w:rsidRPr="00F65191" w:rsidRDefault="008329D3" w:rsidP="00A03B0F">
      <w:pPr>
        <w:spacing w:before="70" w:after="0" w:line="360" w:lineRule="auto"/>
        <w:ind w:left="406" w:right="-20"/>
        <w:jc w:val="center"/>
        <w:rPr>
          <w:rFonts w:cs="Arial"/>
          <w:sz w:val="40"/>
          <w:szCs w:val="40"/>
        </w:rPr>
      </w:pPr>
    </w:p>
    <w:p w:rsidR="00946307" w:rsidRPr="00F65191" w:rsidRDefault="00946307">
      <w:pPr>
        <w:overflowPunct/>
        <w:autoSpaceDE/>
        <w:autoSpaceDN/>
        <w:adjustRightInd/>
        <w:spacing w:after="0"/>
        <w:textAlignment w:val="auto"/>
        <w:rPr>
          <w:rFonts w:cs="Arial"/>
          <w:sz w:val="40"/>
          <w:szCs w:val="40"/>
        </w:rPr>
      </w:pPr>
      <w:r w:rsidRPr="00F65191">
        <w:rPr>
          <w:rFonts w:cs="Arial"/>
          <w:sz w:val="40"/>
          <w:szCs w:val="40"/>
        </w:rPr>
        <w:br w:type="page"/>
      </w:r>
    </w:p>
    <w:p w:rsidR="00F1405D" w:rsidRPr="00F65191" w:rsidRDefault="00F1405D" w:rsidP="00D3671B">
      <w:pPr>
        <w:pStyle w:val="TableofFigures"/>
        <w:spacing w:line="360" w:lineRule="auto"/>
        <w:rPr>
          <w:rStyle w:val="Hyperlink"/>
          <w:b w:val="0"/>
          <w:noProof/>
          <w:color w:val="auto"/>
        </w:rPr>
        <w:sectPr w:rsidR="00F1405D" w:rsidRPr="00F65191" w:rsidSect="0065543F">
          <w:headerReference w:type="default" r:id="rId11"/>
          <w:footerReference w:type="default" r:id="rId12"/>
          <w:pgSz w:w="11907" w:h="16840" w:code="9"/>
          <w:pgMar w:top="1440" w:right="1077" w:bottom="1134" w:left="1077" w:header="1134" w:footer="680" w:gutter="0"/>
          <w:cols w:space="720"/>
          <w:docGrid w:linePitch="360"/>
        </w:sectPr>
      </w:pPr>
    </w:p>
    <w:p w:rsidR="00A879D6" w:rsidRDefault="00AE7539" w:rsidP="00B85D53">
      <w:pPr>
        <w:pStyle w:val="Heading1"/>
      </w:pPr>
      <w:bookmarkStart w:id="9" w:name="_Toc6908398"/>
      <w:bookmarkEnd w:id="0"/>
      <w:bookmarkEnd w:id="1"/>
      <w:bookmarkEnd w:id="2"/>
      <w:bookmarkEnd w:id="3"/>
      <w:bookmarkEnd w:id="4"/>
      <w:bookmarkEnd w:id="5"/>
      <w:bookmarkEnd w:id="6"/>
      <w:r>
        <w:lastRenderedPageBreak/>
        <w:t>Overview</w:t>
      </w:r>
      <w:bookmarkEnd w:id="9"/>
    </w:p>
    <w:p w:rsidR="00561B72" w:rsidRDefault="00E26F9A" w:rsidP="00561B72">
      <w:r>
        <w:t xml:space="preserve">This development </w:t>
      </w:r>
      <w:r w:rsidR="0027311D">
        <w:t xml:space="preserve">migrates the </w:t>
      </w:r>
      <w:r w:rsidR="00F5304A">
        <w:t>RX-FW</w:t>
      </w:r>
      <w:r w:rsidR="0027311D">
        <w:t xml:space="preserve"> (</w:t>
      </w:r>
      <w:r w:rsidR="00F5304A">
        <w:t xml:space="preserve">for </w:t>
      </w:r>
      <w:r w:rsidR="0027311D">
        <w:t>E2 Emulator) from Windows to Linux (Ubuntu)</w:t>
      </w:r>
      <w:r w:rsidR="009307E7">
        <w:t>.</w:t>
      </w:r>
    </w:p>
    <w:p w:rsidR="007D6115" w:rsidRDefault="007D6115" w:rsidP="00561B72"/>
    <w:p w:rsidR="007D6115" w:rsidRPr="00561B72" w:rsidRDefault="007D6115" w:rsidP="00561B72">
      <w:r>
        <w:rPr>
          <w:noProof/>
        </w:rPr>
        <w:drawing>
          <wp:inline distT="0" distB="0" distL="0" distR="0">
            <wp:extent cx="6181725" cy="2533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A9A" w:rsidRPr="00F65191" w:rsidRDefault="009865D9" w:rsidP="00B85D53">
      <w:pPr>
        <w:pStyle w:val="Heading1"/>
      </w:pPr>
      <w:bookmarkStart w:id="10" w:name="_Toc6908399"/>
      <w:r>
        <w:lastRenderedPageBreak/>
        <w:t>Communication DLL to USB</w:t>
      </w:r>
      <w:bookmarkEnd w:id="10"/>
    </w:p>
    <w:p w:rsidR="00674EC8" w:rsidRDefault="009865D9" w:rsidP="0016629F">
      <w:pPr>
        <w:pStyle w:val="Heading2"/>
        <w:numPr>
          <w:ilvl w:val="1"/>
          <w:numId w:val="1"/>
        </w:numPr>
        <w:spacing w:after="120"/>
        <w:ind w:left="792" w:hanging="792"/>
      </w:pPr>
      <w:bookmarkStart w:id="11" w:name="_Toc6908400"/>
      <w:r>
        <w:t>API Functions</w:t>
      </w:r>
      <w:bookmarkEnd w:id="11"/>
    </w:p>
    <w:tbl>
      <w:tblPr>
        <w:tblW w:w="9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1"/>
        <w:gridCol w:w="5254"/>
      </w:tblGrid>
      <w:tr w:rsidR="001B51C3" w:rsidRPr="003345A1" w:rsidTr="003345A1">
        <w:trPr>
          <w:trHeight w:val="300"/>
          <w:jc w:val="center"/>
        </w:trPr>
        <w:tc>
          <w:tcPr>
            <w:tcW w:w="4601" w:type="dxa"/>
            <w:shd w:val="clear" w:color="auto" w:fill="auto"/>
            <w:noWrap/>
            <w:vAlign w:val="bottom"/>
          </w:tcPr>
          <w:p w:rsidR="001B51C3" w:rsidRPr="003345A1" w:rsidRDefault="001B51C3" w:rsidP="007B1E7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>
              <w:rPr>
                <w:rFonts w:eastAsia="Times New Roman" w:cs="Arial"/>
                <w:color w:val="000000"/>
                <w:szCs w:val="22"/>
                <w:lang w:eastAsia="ja-JP"/>
              </w:rPr>
              <w:t>Function</w:t>
            </w:r>
          </w:p>
        </w:tc>
        <w:tc>
          <w:tcPr>
            <w:tcW w:w="5254" w:type="dxa"/>
            <w:shd w:val="clear" w:color="auto" w:fill="auto"/>
            <w:noWrap/>
            <w:vAlign w:val="bottom"/>
          </w:tcPr>
          <w:p w:rsidR="001B51C3" w:rsidRPr="003345A1" w:rsidRDefault="001B51C3" w:rsidP="007B1E7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>
              <w:rPr>
                <w:rFonts w:eastAsia="Times New Roman" w:cs="Arial"/>
                <w:color w:val="000000"/>
                <w:szCs w:val="22"/>
                <w:lang w:eastAsia="ja-JP"/>
              </w:rPr>
              <w:t>Description</w:t>
            </w:r>
          </w:p>
        </w:tc>
      </w:tr>
      <w:tr w:rsidR="00A70D2B" w:rsidRPr="003345A1" w:rsidTr="003345A1">
        <w:trPr>
          <w:trHeight w:val="300"/>
          <w:jc w:val="center"/>
        </w:trPr>
        <w:tc>
          <w:tcPr>
            <w:tcW w:w="4601" w:type="dxa"/>
            <w:shd w:val="clear" w:color="auto" w:fill="auto"/>
            <w:noWrap/>
            <w:vAlign w:val="bottom"/>
          </w:tcPr>
          <w:p w:rsidR="00A70D2B" w:rsidRPr="003345A1" w:rsidRDefault="00490D7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490D75">
              <w:rPr>
                <w:rFonts w:eastAsia="Times New Roman" w:cs="Arial"/>
                <w:color w:val="000000"/>
                <w:szCs w:val="22"/>
                <w:lang w:eastAsia="ja-JP"/>
              </w:rPr>
              <w:t>COM_Open</w:t>
            </w:r>
            <w:r w:rsidR="00DB2A5F">
              <w:rPr>
                <w:rFonts w:eastAsia="Times New Roman" w:cs="Arial"/>
                <w:color w:val="000000"/>
                <w:szCs w:val="22"/>
                <w:lang w:eastAsia="ja-JP"/>
              </w:rPr>
              <w:t xml:space="preserve"> </w:t>
            </w:r>
            <w:r w:rsidRPr="00490D75">
              <w:rPr>
                <w:rFonts w:eastAsia="Times New Roman" w:cs="Arial"/>
                <w:color w:val="000000"/>
                <w:szCs w:val="22"/>
                <w:lang w:eastAsia="ja-JP"/>
              </w:rPr>
              <w:t>()</w:t>
            </w:r>
          </w:p>
        </w:tc>
        <w:tc>
          <w:tcPr>
            <w:tcW w:w="5254" w:type="dxa"/>
            <w:shd w:val="clear" w:color="auto" w:fill="auto"/>
            <w:noWrap/>
            <w:vAlign w:val="bottom"/>
          </w:tcPr>
          <w:p w:rsidR="00A70D2B" w:rsidRPr="003345A1" w:rsidRDefault="00917B5B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917B5B">
              <w:rPr>
                <w:rFonts w:eastAsia="Times New Roman" w:cs="Arial"/>
                <w:color w:val="000000"/>
                <w:szCs w:val="22"/>
                <w:lang w:eastAsia="ja-JP"/>
              </w:rPr>
              <w:t xml:space="preserve">Initializes the </w:t>
            </w:r>
            <w:r w:rsidR="00F440FD">
              <w:rPr>
                <w:rFonts w:eastAsia="Times New Roman" w:cs="Arial"/>
                <w:color w:val="000000"/>
                <w:szCs w:val="22"/>
                <w:lang w:eastAsia="ja-JP"/>
              </w:rPr>
              <w:t>communication interface</w:t>
            </w:r>
          </w:p>
        </w:tc>
      </w:tr>
      <w:tr w:rsidR="00A70D2B" w:rsidRPr="003345A1" w:rsidTr="003345A1">
        <w:trPr>
          <w:trHeight w:val="300"/>
          <w:jc w:val="center"/>
        </w:trPr>
        <w:tc>
          <w:tcPr>
            <w:tcW w:w="4601" w:type="dxa"/>
            <w:shd w:val="clear" w:color="auto" w:fill="auto"/>
            <w:noWrap/>
            <w:vAlign w:val="bottom"/>
          </w:tcPr>
          <w:p w:rsidR="00A70D2B" w:rsidRPr="003345A1" w:rsidRDefault="00490D7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490D75">
              <w:rPr>
                <w:rFonts w:eastAsia="Times New Roman" w:cs="Arial"/>
                <w:color w:val="000000"/>
                <w:szCs w:val="22"/>
                <w:lang w:eastAsia="ja-JP"/>
              </w:rPr>
              <w:t xml:space="preserve">COM_Close </w:t>
            </w:r>
            <w:r w:rsidR="001B51C3">
              <w:rPr>
                <w:rFonts w:eastAsia="Times New Roman" w:cs="Arial"/>
                <w:color w:val="000000"/>
                <w:szCs w:val="22"/>
                <w:lang w:eastAsia="ja-JP"/>
              </w:rPr>
              <w:t>()</w:t>
            </w:r>
          </w:p>
        </w:tc>
        <w:tc>
          <w:tcPr>
            <w:tcW w:w="5254" w:type="dxa"/>
            <w:shd w:val="clear" w:color="auto" w:fill="auto"/>
            <w:noWrap/>
            <w:vAlign w:val="bottom"/>
          </w:tcPr>
          <w:p w:rsidR="00A70D2B" w:rsidRPr="003345A1" w:rsidRDefault="00917B5B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917B5B">
              <w:rPr>
                <w:rFonts w:eastAsia="Times New Roman" w:cs="Arial"/>
                <w:color w:val="000000"/>
                <w:szCs w:val="22"/>
                <w:lang w:eastAsia="ja-JP"/>
              </w:rPr>
              <w:t xml:space="preserve">Closes the </w:t>
            </w:r>
            <w:r w:rsidR="00F440FD">
              <w:rPr>
                <w:rFonts w:eastAsia="Times New Roman" w:cs="Arial"/>
                <w:color w:val="000000"/>
                <w:szCs w:val="22"/>
                <w:lang w:eastAsia="ja-JP"/>
              </w:rPr>
              <w:t>communication interface</w:t>
            </w:r>
          </w:p>
        </w:tc>
      </w:tr>
      <w:tr w:rsidR="00A70D2B" w:rsidRPr="003345A1" w:rsidTr="003345A1">
        <w:trPr>
          <w:trHeight w:val="300"/>
          <w:jc w:val="center"/>
        </w:trPr>
        <w:tc>
          <w:tcPr>
            <w:tcW w:w="4601" w:type="dxa"/>
            <w:shd w:val="clear" w:color="auto" w:fill="auto"/>
            <w:noWrap/>
            <w:vAlign w:val="bottom"/>
          </w:tcPr>
          <w:p w:rsidR="00A70D2B" w:rsidRPr="003345A1" w:rsidRDefault="00490D7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490D75">
              <w:rPr>
                <w:rFonts w:eastAsia="Times New Roman" w:cs="Arial"/>
                <w:color w:val="000000"/>
                <w:szCs w:val="22"/>
                <w:lang w:eastAsia="ja-JP"/>
              </w:rPr>
              <w:t xml:space="preserve">COM_SetTimeOut </w:t>
            </w:r>
            <w:r w:rsidR="001B51C3">
              <w:rPr>
                <w:rFonts w:eastAsia="Times New Roman" w:cs="Arial"/>
                <w:color w:val="000000"/>
                <w:szCs w:val="22"/>
                <w:lang w:eastAsia="ja-JP"/>
              </w:rPr>
              <w:t>()</w:t>
            </w:r>
          </w:p>
        </w:tc>
        <w:tc>
          <w:tcPr>
            <w:tcW w:w="5254" w:type="dxa"/>
            <w:shd w:val="clear" w:color="auto" w:fill="auto"/>
            <w:noWrap/>
            <w:vAlign w:val="bottom"/>
          </w:tcPr>
          <w:p w:rsidR="00A70D2B" w:rsidRPr="003345A1" w:rsidRDefault="002A3F3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2A3F35">
              <w:rPr>
                <w:rFonts w:eastAsia="Times New Roman" w:cs="Arial"/>
                <w:color w:val="000000"/>
                <w:szCs w:val="22"/>
                <w:lang w:eastAsia="ja-JP"/>
              </w:rPr>
              <w:t>Receive timeout setting</w:t>
            </w:r>
          </w:p>
        </w:tc>
      </w:tr>
      <w:tr w:rsidR="00A70D2B" w:rsidRPr="003345A1" w:rsidTr="003345A1">
        <w:trPr>
          <w:trHeight w:val="300"/>
          <w:jc w:val="center"/>
        </w:trPr>
        <w:tc>
          <w:tcPr>
            <w:tcW w:w="4601" w:type="dxa"/>
            <w:shd w:val="clear" w:color="auto" w:fill="auto"/>
            <w:noWrap/>
            <w:vAlign w:val="bottom"/>
          </w:tcPr>
          <w:p w:rsidR="00A70D2B" w:rsidRPr="003345A1" w:rsidRDefault="00490D7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490D75">
              <w:rPr>
                <w:rFonts w:eastAsia="Times New Roman" w:cs="Arial"/>
                <w:color w:val="000000"/>
                <w:szCs w:val="22"/>
                <w:lang w:eastAsia="ja-JP"/>
              </w:rPr>
              <w:t xml:space="preserve">COM_SendBlock </w:t>
            </w:r>
            <w:r w:rsidR="001B51C3">
              <w:rPr>
                <w:rFonts w:eastAsia="Times New Roman" w:cs="Arial"/>
                <w:color w:val="000000"/>
                <w:szCs w:val="22"/>
                <w:lang w:eastAsia="ja-JP"/>
              </w:rPr>
              <w:t>()</w:t>
            </w:r>
          </w:p>
        </w:tc>
        <w:tc>
          <w:tcPr>
            <w:tcW w:w="5254" w:type="dxa"/>
            <w:shd w:val="clear" w:color="auto" w:fill="auto"/>
            <w:noWrap/>
            <w:vAlign w:val="bottom"/>
          </w:tcPr>
          <w:p w:rsidR="00A70D2B" w:rsidRPr="003345A1" w:rsidRDefault="002A3F3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2A3F35">
              <w:rPr>
                <w:rFonts w:eastAsia="Times New Roman" w:cs="Arial"/>
                <w:color w:val="000000"/>
                <w:szCs w:val="22"/>
                <w:lang w:eastAsia="ja-JP"/>
              </w:rPr>
              <w:t>Transmit block data</w:t>
            </w:r>
          </w:p>
        </w:tc>
      </w:tr>
      <w:tr w:rsidR="00A70D2B" w:rsidRPr="003345A1" w:rsidTr="003345A1">
        <w:trPr>
          <w:trHeight w:val="300"/>
          <w:jc w:val="center"/>
        </w:trPr>
        <w:tc>
          <w:tcPr>
            <w:tcW w:w="4601" w:type="dxa"/>
            <w:shd w:val="clear" w:color="auto" w:fill="auto"/>
            <w:noWrap/>
            <w:vAlign w:val="bottom"/>
          </w:tcPr>
          <w:p w:rsidR="00A70D2B" w:rsidRPr="003345A1" w:rsidRDefault="00490D7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490D75">
              <w:rPr>
                <w:rFonts w:eastAsia="Times New Roman" w:cs="Arial"/>
                <w:color w:val="000000"/>
                <w:szCs w:val="22"/>
                <w:lang w:eastAsia="ja-JP"/>
              </w:rPr>
              <w:t xml:space="preserve">COM_ReceiveBlock </w:t>
            </w:r>
            <w:r w:rsidR="001B51C3">
              <w:rPr>
                <w:rFonts w:eastAsia="Times New Roman" w:cs="Arial"/>
                <w:color w:val="000000"/>
                <w:szCs w:val="22"/>
                <w:lang w:eastAsia="ja-JP"/>
              </w:rPr>
              <w:t>()</w:t>
            </w:r>
          </w:p>
        </w:tc>
        <w:tc>
          <w:tcPr>
            <w:tcW w:w="5254" w:type="dxa"/>
            <w:shd w:val="clear" w:color="auto" w:fill="auto"/>
            <w:noWrap/>
            <w:vAlign w:val="bottom"/>
          </w:tcPr>
          <w:p w:rsidR="00A70D2B" w:rsidRPr="003345A1" w:rsidRDefault="002A3F3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2A3F35">
              <w:rPr>
                <w:rFonts w:eastAsia="Times New Roman" w:cs="Arial"/>
                <w:color w:val="000000"/>
                <w:szCs w:val="22"/>
                <w:lang w:eastAsia="ja-JP"/>
              </w:rPr>
              <w:t>Acquire received data (monitor serial only)</w:t>
            </w:r>
          </w:p>
        </w:tc>
      </w:tr>
      <w:tr w:rsidR="00314EF5" w:rsidRPr="003345A1" w:rsidTr="003345A1">
        <w:trPr>
          <w:trHeight w:val="300"/>
          <w:jc w:val="center"/>
        </w:trPr>
        <w:tc>
          <w:tcPr>
            <w:tcW w:w="4601" w:type="dxa"/>
            <w:shd w:val="clear" w:color="auto" w:fill="auto"/>
            <w:noWrap/>
            <w:vAlign w:val="bottom"/>
          </w:tcPr>
          <w:p w:rsidR="00314EF5" w:rsidRDefault="00490D7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490D75">
              <w:rPr>
                <w:rFonts w:eastAsia="Times New Roman" w:cs="Arial"/>
                <w:color w:val="000000"/>
                <w:szCs w:val="22"/>
                <w:lang w:eastAsia="ja-JP"/>
              </w:rPr>
              <w:t xml:space="preserve">COM_ReceiveBlockH </w:t>
            </w:r>
            <w:r w:rsidR="00314EF5">
              <w:rPr>
                <w:rFonts w:eastAsia="Times New Roman" w:cs="Arial"/>
                <w:color w:val="000000"/>
                <w:szCs w:val="22"/>
                <w:lang w:eastAsia="ja-JP"/>
              </w:rPr>
              <w:t>()</w:t>
            </w:r>
          </w:p>
        </w:tc>
        <w:tc>
          <w:tcPr>
            <w:tcW w:w="5254" w:type="dxa"/>
            <w:shd w:val="clear" w:color="auto" w:fill="auto"/>
            <w:noWrap/>
            <w:vAlign w:val="bottom"/>
          </w:tcPr>
          <w:p w:rsidR="00314EF5" w:rsidRDefault="002A3F35" w:rsidP="003872D0">
            <w:pPr>
              <w:overflowPunct/>
              <w:autoSpaceDE/>
              <w:autoSpaceDN/>
              <w:adjustRightInd/>
              <w:spacing w:after="0"/>
              <w:textAlignment w:val="auto"/>
            </w:pPr>
            <w:r w:rsidRPr="002A3F35">
              <w:t>Acquisition of received data _ For obtaining large amount of data</w:t>
            </w:r>
          </w:p>
        </w:tc>
      </w:tr>
      <w:tr w:rsidR="00A70D2B" w:rsidRPr="003345A1" w:rsidTr="003345A1">
        <w:trPr>
          <w:trHeight w:val="300"/>
          <w:jc w:val="center"/>
        </w:trPr>
        <w:tc>
          <w:tcPr>
            <w:tcW w:w="4601" w:type="dxa"/>
            <w:shd w:val="clear" w:color="auto" w:fill="auto"/>
            <w:noWrap/>
            <w:vAlign w:val="bottom"/>
          </w:tcPr>
          <w:p w:rsidR="00A70D2B" w:rsidRPr="003345A1" w:rsidRDefault="00490D7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490D75">
              <w:rPr>
                <w:rFonts w:eastAsia="Times New Roman" w:cs="Arial"/>
                <w:color w:val="000000"/>
                <w:szCs w:val="22"/>
                <w:lang w:eastAsia="ja-JP"/>
              </w:rPr>
              <w:t xml:space="preserve">COM_ReceiveBlockM </w:t>
            </w:r>
            <w:r w:rsidR="001B51C3">
              <w:rPr>
                <w:rFonts w:eastAsia="Times New Roman" w:cs="Arial"/>
                <w:color w:val="000000"/>
                <w:szCs w:val="22"/>
                <w:lang w:eastAsia="ja-JP"/>
              </w:rPr>
              <w:t>()</w:t>
            </w:r>
          </w:p>
        </w:tc>
        <w:tc>
          <w:tcPr>
            <w:tcW w:w="5254" w:type="dxa"/>
            <w:shd w:val="clear" w:color="auto" w:fill="auto"/>
            <w:noWrap/>
            <w:vAlign w:val="bottom"/>
          </w:tcPr>
          <w:p w:rsidR="00A70D2B" w:rsidRPr="003345A1" w:rsidRDefault="002A3F35" w:rsidP="00917B5B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2A3F35">
              <w:rPr>
                <w:rFonts w:eastAsia="Times New Roman" w:cs="Arial"/>
                <w:color w:val="000000"/>
                <w:szCs w:val="22"/>
                <w:lang w:eastAsia="ja-JP"/>
              </w:rPr>
              <w:t>Acquire received data (Receive response) For Masopi</w:t>
            </w:r>
          </w:p>
        </w:tc>
      </w:tr>
      <w:tr w:rsidR="00A70D2B" w:rsidRPr="003345A1" w:rsidTr="003345A1">
        <w:trPr>
          <w:trHeight w:val="300"/>
          <w:jc w:val="center"/>
        </w:trPr>
        <w:tc>
          <w:tcPr>
            <w:tcW w:w="4601" w:type="dxa"/>
            <w:shd w:val="clear" w:color="auto" w:fill="auto"/>
            <w:noWrap/>
            <w:vAlign w:val="bottom"/>
          </w:tcPr>
          <w:p w:rsidR="00A70D2B" w:rsidRPr="003345A1" w:rsidRDefault="00490D7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490D75">
              <w:rPr>
                <w:rFonts w:eastAsia="Times New Roman" w:cs="Arial"/>
                <w:color w:val="000000"/>
                <w:szCs w:val="22"/>
                <w:lang w:eastAsia="ja-JP"/>
              </w:rPr>
              <w:t xml:space="preserve">COM_ReceivePolling </w:t>
            </w:r>
            <w:r w:rsidR="001B51C3">
              <w:rPr>
                <w:rFonts w:eastAsia="Times New Roman" w:cs="Arial"/>
                <w:color w:val="000000"/>
                <w:szCs w:val="22"/>
                <w:lang w:eastAsia="ja-JP"/>
              </w:rPr>
              <w:t>()</w:t>
            </w:r>
          </w:p>
        </w:tc>
        <w:tc>
          <w:tcPr>
            <w:tcW w:w="5254" w:type="dxa"/>
            <w:shd w:val="clear" w:color="auto" w:fill="auto"/>
            <w:noWrap/>
            <w:vAlign w:val="bottom"/>
          </w:tcPr>
          <w:p w:rsidR="00A70D2B" w:rsidRPr="003345A1" w:rsidRDefault="002A3F3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FD090D">
              <w:t>Confirm existence of received data (E1usb.sys only)</w:t>
            </w:r>
          </w:p>
        </w:tc>
      </w:tr>
      <w:tr w:rsidR="00490D75" w:rsidRPr="003345A1" w:rsidTr="003345A1">
        <w:trPr>
          <w:trHeight w:val="300"/>
          <w:jc w:val="center"/>
        </w:trPr>
        <w:tc>
          <w:tcPr>
            <w:tcW w:w="4601" w:type="dxa"/>
            <w:shd w:val="clear" w:color="auto" w:fill="auto"/>
            <w:noWrap/>
            <w:vAlign w:val="bottom"/>
          </w:tcPr>
          <w:p w:rsidR="00490D75" w:rsidRPr="00490D75" w:rsidRDefault="00490D7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490D75">
              <w:rPr>
                <w:rFonts w:eastAsia="Times New Roman" w:cs="Arial"/>
                <w:color w:val="000000"/>
                <w:szCs w:val="22"/>
                <w:lang w:eastAsia="ja-JP"/>
              </w:rPr>
              <w:t>COM_Return_data_size</w:t>
            </w:r>
            <w:r w:rsidR="00DB2A5F">
              <w:rPr>
                <w:rFonts w:eastAsia="Times New Roman" w:cs="Arial"/>
                <w:color w:val="000000"/>
                <w:szCs w:val="22"/>
                <w:lang w:eastAsia="ja-JP"/>
              </w:rPr>
              <w:t xml:space="preserve"> ()</w:t>
            </w:r>
          </w:p>
        </w:tc>
        <w:tc>
          <w:tcPr>
            <w:tcW w:w="5254" w:type="dxa"/>
            <w:shd w:val="clear" w:color="auto" w:fill="auto"/>
            <w:noWrap/>
            <w:vAlign w:val="bottom"/>
          </w:tcPr>
          <w:p w:rsidR="00490D75" w:rsidRPr="003345A1" w:rsidRDefault="002A3F3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6318C1">
              <w:t>Confirm the number of received data</w:t>
            </w:r>
          </w:p>
        </w:tc>
      </w:tr>
      <w:tr w:rsidR="00490D75" w:rsidRPr="003345A1" w:rsidTr="003345A1">
        <w:trPr>
          <w:trHeight w:val="300"/>
          <w:jc w:val="center"/>
        </w:trPr>
        <w:tc>
          <w:tcPr>
            <w:tcW w:w="4601" w:type="dxa"/>
            <w:shd w:val="clear" w:color="auto" w:fill="auto"/>
            <w:noWrap/>
            <w:vAlign w:val="bottom"/>
          </w:tcPr>
          <w:p w:rsidR="00490D75" w:rsidRPr="00490D75" w:rsidRDefault="00490D7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490D75">
              <w:rPr>
                <w:rFonts w:eastAsia="Times New Roman" w:cs="Arial"/>
                <w:color w:val="000000"/>
                <w:szCs w:val="22"/>
                <w:lang w:eastAsia="ja-JP"/>
              </w:rPr>
              <w:t>COM_GetLastError</w:t>
            </w:r>
            <w:r w:rsidR="00DB2A5F">
              <w:rPr>
                <w:rFonts w:eastAsia="Times New Roman" w:cs="Arial"/>
                <w:color w:val="000000"/>
                <w:szCs w:val="22"/>
                <w:lang w:eastAsia="ja-JP"/>
              </w:rPr>
              <w:t xml:space="preserve"> ()</w:t>
            </w:r>
          </w:p>
        </w:tc>
        <w:tc>
          <w:tcPr>
            <w:tcW w:w="5254" w:type="dxa"/>
            <w:shd w:val="clear" w:color="auto" w:fill="auto"/>
            <w:noWrap/>
            <w:vAlign w:val="bottom"/>
          </w:tcPr>
          <w:p w:rsidR="00490D75" w:rsidRPr="003345A1" w:rsidRDefault="002A3F3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A50E07">
              <w:t>Obtain error number</w:t>
            </w:r>
          </w:p>
        </w:tc>
      </w:tr>
      <w:tr w:rsidR="00490D75" w:rsidRPr="003345A1" w:rsidTr="003345A1">
        <w:trPr>
          <w:trHeight w:val="300"/>
          <w:jc w:val="center"/>
        </w:trPr>
        <w:tc>
          <w:tcPr>
            <w:tcW w:w="4601" w:type="dxa"/>
            <w:shd w:val="clear" w:color="auto" w:fill="auto"/>
            <w:noWrap/>
            <w:vAlign w:val="bottom"/>
          </w:tcPr>
          <w:p w:rsidR="00490D75" w:rsidRPr="00490D75" w:rsidRDefault="00490D7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490D75">
              <w:rPr>
                <w:rFonts w:eastAsia="Times New Roman" w:cs="Arial"/>
                <w:color w:val="000000"/>
                <w:szCs w:val="22"/>
                <w:lang w:eastAsia="ja-JP"/>
              </w:rPr>
              <w:t>COM_Is_Open</w:t>
            </w:r>
            <w:r w:rsidR="00DB2A5F">
              <w:rPr>
                <w:rFonts w:eastAsia="Times New Roman" w:cs="Arial"/>
                <w:color w:val="000000"/>
                <w:szCs w:val="22"/>
                <w:lang w:eastAsia="ja-JP"/>
              </w:rPr>
              <w:t xml:space="preserve"> ()</w:t>
            </w:r>
          </w:p>
        </w:tc>
        <w:tc>
          <w:tcPr>
            <w:tcW w:w="5254" w:type="dxa"/>
            <w:shd w:val="clear" w:color="auto" w:fill="auto"/>
            <w:noWrap/>
            <w:vAlign w:val="bottom"/>
          </w:tcPr>
          <w:p w:rsidR="00490D75" w:rsidRPr="003345A1" w:rsidRDefault="002A3F3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D52C03">
              <w:t>Acquire communication status</w:t>
            </w:r>
          </w:p>
        </w:tc>
      </w:tr>
      <w:tr w:rsidR="00490D75" w:rsidRPr="003345A1" w:rsidTr="003345A1">
        <w:trPr>
          <w:trHeight w:val="300"/>
          <w:jc w:val="center"/>
        </w:trPr>
        <w:tc>
          <w:tcPr>
            <w:tcW w:w="4601" w:type="dxa"/>
            <w:shd w:val="clear" w:color="auto" w:fill="auto"/>
            <w:noWrap/>
            <w:vAlign w:val="bottom"/>
          </w:tcPr>
          <w:p w:rsidR="00490D75" w:rsidRPr="00490D75" w:rsidRDefault="00490D7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490D75">
              <w:rPr>
                <w:rFonts w:eastAsia="Times New Roman" w:cs="Arial"/>
                <w:color w:val="000000"/>
                <w:szCs w:val="22"/>
                <w:lang w:eastAsia="ja-JP"/>
              </w:rPr>
              <w:t>COM_Lock</w:t>
            </w:r>
            <w:r w:rsidR="00DB2A5F">
              <w:rPr>
                <w:rFonts w:eastAsia="Times New Roman" w:cs="Arial"/>
                <w:color w:val="000000"/>
                <w:szCs w:val="22"/>
                <w:lang w:eastAsia="ja-JP"/>
              </w:rPr>
              <w:t xml:space="preserve"> ()</w:t>
            </w:r>
          </w:p>
        </w:tc>
        <w:tc>
          <w:tcPr>
            <w:tcW w:w="5254" w:type="dxa"/>
            <w:shd w:val="clear" w:color="auto" w:fill="auto"/>
            <w:noWrap/>
            <w:vAlign w:val="bottom"/>
          </w:tcPr>
          <w:p w:rsidR="00490D75" w:rsidRPr="003345A1" w:rsidRDefault="002A3F3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3D1AF4">
              <w:t>Lock communication interface (reserved function)</w:t>
            </w:r>
          </w:p>
        </w:tc>
      </w:tr>
      <w:tr w:rsidR="00490D75" w:rsidRPr="003345A1" w:rsidTr="003345A1">
        <w:trPr>
          <w:trHeight w:val="300"/>
          <w:jc w:val="center"/>
        </w:trPr>
        <w:tc>
          <w:tcPr>
            <w:tcW w:w="4601" w:type="dxa"/>
            <w:shd w:val="clear" w:color="auto" w:fill="auto"/>
            <w:noWrap/>
            <w:vAlign w:val="bottom"/>
          </w:tcPr>
          <w:p w:rsidR="00490D75" w:rsidRPr="00490D75" w:rsidRDefault="00490D7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490D75">
              <w:rPr>
                <w:rFonts w:eastAsia="Times New Roman" w:cs="Arial"/>
                <w:color w:val="000000"/>
                <w:szCs w:val="22"/>
                <w:lang w:eastAsia="ja-JP"/>
              </w:rPr>
              <w:t>COM_UnLock</w:t>
            </w:r>
            <w:r w:rsidR="00DB2A5F">
              <w:rPr>
                <w:rFonts w:eastAsia="Times New Roman" w:cs="Arial"/>
                <w:color w:val="000000"/>
                <w:szCs w:val="22"/>
                <w:lang w:eastAsia="ja-JP"/>
              </w:rPr>
              <w:t xml:space="preserve"> ()</w:t>
            </w:r>
          </w:p>
        </w:tc>
        <w:tc>
          <w:tcPr>
            <w:tcW w:w="5254" w:type="dxa"/>
            <w:shd w:val="clear" w:color="auto" w:fill="auto"/>
            <w:noWrap/>
            <w:vAlign w:val="bottom"/>
          </w:tcPr>
          <w:p w:rsidR="00490D75" w:rsidRPr="003345A1" w:rsidRDefault="002A3F3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6123E6">
              <w:t>Unlock communication interface (reserved function)</w:t>
            </w:r>
          </w:p>
        </w:tc>
      </w:tr>
      <w:tr w:rsidR="00490D75" w:rsidRPr="003345A1" w:rsidTr="003345A1">
        <w:trPr>
          <w:trHeight w:val="300"/>
          <w:jc w:val="center"/>
        </w:trPr>
        <w:tc>
          <w:tcPr>
            <w:tcW w:w="4601" w:type="dxa"/>
            <w:shd w:val="clear" w:color="auto" w:fill="auto"/>
            <w:noWrap/>
            <w:vAlign w:val="bottom"/>
          </w:tcPr>
          <w:p w:rsidR="00490D75" w:rsidRPr="00490D75" w:rsidRDefault="00490D7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490D75">
              <w:rPr>
                <w:rFonts w:eastAsia="Times New Roman" w:cs="Arial"/>
                <w:color w:val="000000"/>
                <w:szCs w:val="22"/>
                <w:lang w:eastAsia="ja-JP"/>
              </w:rPr>
              <w:t>COM_SetTransferSize</w:t>
            </w:r>
            <w:r w:rsidR="00DB2A5F">
              <w:rPr>
                <w:rFonts w:eastAsia="Times New Roman" w:cs="Arial"/>
                <w:color w:val="000000"/>
                <w:szCs w:val="22"/>
                <w:lang w:eastAsia="ja-JP"/>
              </w:rPr>
              <w:t xml:space="preserve"> ()</w:t>
            </w:r>
          </w:p>
        </w:tc>
        <w:tc>
          <w:tcPr>
            <w:tcW w:w="5254" w:type="dxa"/>
            <w:shd w:val="clear" w:color="auto" w:fill="auto"/>
            <w:noWrap/>
            <w:vAlign w:val="bottom"/>
          </w:tcPr>
          <w:p w:rsidR="00490D75" w:rsidRPr="003345A1" w:rsidRDefault="002A3F3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9415CC">
              <w:t>USB communication transfer size setting</w:t>
            </w:r>
          </w:p>
        </w:tc>
      </w:tr>
      <w:tr w:rsidR="00490D75" w:rsidRPr="003345A1" w:rsidTr="003345A1">
        <w:trPr>
          <w:trHeight w:val="300"/>
          <w:jc w:val="center"/>
        </w:trPr>
        <w:tc>
          <w:tcPr>
            <w:tcW w:w="4601" w:type="dxa"/>
            <w:shd w:val="clear" w:color="auto" w:fill="auto"/>
            <w:noWrap/>
            <w:vAlign w:val="bottom"/>
          </w:tcPr>
          <w:p w:rsidR="00490D75" w:rsidRPr="00490D75" w:rsidRDefault="00490D7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490D75">
              <w:rPr>
                <w:rFonts w:eastAsia="Times New Roman" w:cs="Arial"/>
                <w:color w:val="000000"/>
                <w:szCs w:val="22"/>
                <w:lang w:eastAsia="ja-JP"/>
              </w:rPr>
              <w:t>COM_VendorControlIn</w:t>
            </w:r>
            <w:r w:rsidR="00DB2A5F">
              <w:rPr>
                <w:rFonts w:eastAsia="Times New Roman" w:cs="Arial"/>
                <w:color w:val="000000"/>
                <w:szCs w:val="22"/>
                <w:lang w:eastAsia="ja-JP"/>
              </w:rPr>
              <w:t xml:space="preserve"> ()</w:t>
            </w:r>
          </w:p>
        </w:tc>
        <w:tc>
          <w:tcPr>
            <w:tcW w:w="5254" w:type="dxa"/>
            <w:shd w:val="clear" w:color="auto" w:fill="auto"/>
            <w:noWrap/>
            <w:vAlign w:val="bottom"/>
          </w:tcPr>
          <w:p w:rsidR="00490D75" w:rsidRPr="003345A1" w:rsidRDefault="002A3F3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C10F51">
              <w:t xml:space="preserve">USB vendor control </w:t>
            </w:r>
            <w:r>
              <w:t>in</w:t>
            </w:r>
          </w:p>
        </w:tc>
      </w:tr>
      <w:tr w:rsidR="00490D75" w:rsidRPr="003345A1" w:rsidTr="003345A1">
        <w:trPr>
          <w:trHeight w:val="300"/>
          <w:jc w:val="center"/>
        </w:trPr>
        <w:tc>
          <w:tcPr>
            <w:tcW w:w="4601" w:type="dxa"/>
            <w:shd w:val="clear" w:color="auto" w:fill="auto"/>
            <w:noWrap/>
            <w:vAlign w:val="bottom"/>
          </w:tcPr>
          <w:p w:rsidR="00490D75" w:rsidRPr="00490D75" w:rsidRDefault="00490D7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490D75">
              <w:rPr>
                <w:rFonts w:eastAsia="Times New Roman" w:cs="Arial"/>
                <w:color w:val="000000"/>
                <w:szCs w:val="22"/>
                <w:lang w:eastAsia="ja-JP"/>
              </w:rPr>
              <w:t>COM_VendorControlOut</w:t>
            </w:r>
            <w:r w:rsidR="00DB2A5F">
              <w:rPr>
                <w:rFonts w:eastAsia="Times New Roman" w:cs="Arial"/>
                <w:color w:val="000000"/>
                <w:szCs w:val="22"/>
                <w:lang w:eastAsia="ja-JP"/>
              </w:rPr>
              <w:t xml:space="preserve"> ()</w:t>
            </w:r>
          </w:p>
        </w:tc>
        <w:tc>
          <w:tcPr>
            <w:tcW w:w="5254" w:type="dxa"/>
            <w:shd w:val="clear" w:color="auto" w:fill="auto"/>
            <w:noWrap/>
            <w:vAlign w:val="bottom"/>
          </w:tcPr>
          <w:p w:rsidR="00490D75" w:rsidRPr="003345A1" w:rsidRDefault="002A3F35" w:rsidP="003872D0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eastAsia="Times New Roman" w:cs="Arial"/>
                <w:color w:val="000000"/>
                <w:szCs w:val="22"/>
                <w:lang w:eastAsia="ja-JP"/>
              </w:rPr>
            </w:pPr>
            <w:r w:rsidRPr="00C10F51">
              <w:t>USB vendor control out</w:t>
            </w:r>
          </w:p>
        </w:tc>
      </w:tr>
    </w:tbl>
    <w:p w:rsidR="00A70D2B" w:rsidRDefault="00A70D2B" w:rsidP="00A70D2B">
      <w:pPr>
        <w:pStyle w:val="Caption"/>
      </w:pPr>
      <w:r>
        <w:t xml:space="preserve">Table </w:t>
      </w:r>
      <w:r w:rsidR="00682191">
        <w:rPr>
          <w:noProof/>
        </w:rPr>
        <w:fldChar w:fldCharType="begin"/>
      </w:r>
      <w:r w:rsidR="00682191">
        <w:rPr>
          <w:noProof/>
        </w:rPr>
        <w:instrText xml:space="preserve"> SEQ Table \* ARABIC </w:instrText>
      </w:r>
      <w:r w:rsidR="00682191">
        <w:rPr>
          <w:noProof/>
        </w:rPr>
        <w:fldChar w:fldCharType="separate"/>
      </w:r>
      <w:r w:rsidR="006144E8">
        <w:rPr>
          <w:noProof/>
        </w:rPr>
        <w:t>1</w:t>
      </w:r>
      <w:r w:rsidR="00682191">
        <w:rPr>
          <w:noProof/>
        </w:rPr>
        <w:fldChar w:fldCharType="end"/>
      </w:r>
      <w:r>
        <w:t xml:space="preserve"> </w:t>
      </w:r>
      <w:r w:rsidR="001B51C3">
        <w:t>API</w:t>
      </w:r>
      <w:r>
        <w:t xml:space="preserve"> </w:t>
      </w:r>
      <w:r w:rsidRPr="00670585">
        <w:t>Functions</w:t>
      </w:r>
    </w:p>
    <w:p w:rsidR="008264BD" w:rsidRDefault="008264BD">
      <w:pPr>
        <w:overflowPunct/>
        <w:autoSpaceDE/>
        <w:autoSpaceDN/>
        <w:adjustRightInd/>
        <w:spacing w:after="0"/>
        <w:textAlignment w:val="auto"/>
        <w:rPr>
          <w:b/>
          <w:sz w:val="24"/>
        </w:rPr>
      </w:pPr>
      <w:r>
        <w:br w:type="page"/>
      </w:r>
    </w:p>
    <w:p w:rsidR="00177C87" w:rsidRDefault="00F36DCC" w:rsidP="00917B5B">
      <w:pPr>
        <w:pStyle w:val="Heading2"/>
      </w:pPr>
      <w:bookmarkStart w:id="12" w:name="_Toc6908401"/>
      <w:r w:rsidRPr="00F36DCC">
        <w:lastRenderedPageBreak/>
        <w:t>COM_Open</w:t>
      </w:r>
      <w:bookmarkEnd w:id="12"/>
    </w:p>
    <w:p w:rsidR="00AE6C94" w:rsidRDefault="00AE6C94" w:rsidP="00AE6C94">
      <w:r w:rsidRPr="00AE6C94">
        <w:t xml:space="preserve">The function </w:t>
      </w:r>
      <w:r w:rsidR="007E0A87">
        <w:t>opens</w:t>
      </w:r>
      <w:r w:rsidRPr="00AE6C94">
        <w:t xml:space="preserve"> the </w:t>
      </w:r>
      <w:r w:rsidR="00E7323D">
        <w:t>communication interface</w:t>
      </w:r>
      <w:r w:rsidRPr="00AE6C94">
        <w:t>.</w:t>
      </w:r>
    </w:p>
    <w:p w:rsidR="00AE6C94" w:rsidRDefault="00AE6C94" w:rsidP="00AE6C94">
      <w:pPr>
        <w:rPr>
          <w:b/>
        </w:rPr>
      </w:pPr>
      <w:r w:rsidRPr="00AE6C94">
        <w:rPr>
          <w:b/>
        </w:rPr>
        <w:t>Format</w:t>
      </w:r>
    </w:p>
    <w:p w:rsidR="00262B60" w:rsidRPr="00262B60" w:rsidRDefault="00F36DCC" w:rsidP="00262B60">
      <w:pPr>
        <w:pStyle w:val="Quote"/>
      </w:pPr>
      <w:r w:rsidRPr="00F36DCC">
        <w:t>int COM_Open(long type, char *cparam, long lparam)</w:t>
      </w:r>
      <w:r w:rsidR="00142C3A">
        <w:t>;</w:t>
      </w:r>
    </w:p>
    <w:p w:rsidR="00AE6C94" w:rsidRDefault="00AE6C94" w:rsidP="00AE6C94">
      <w:pPr>
        <w:rPr>
          <w:b/>
        </w:rPr>
      </w:pPr>
      <w:r w:rsidRPr="00AE6C94">
        <w:rPr>
          <w:b/>
        </w:rPr>
        <w:t>Parameters</w:t>
      </w:r>
    </w:p>
    <w:p w:rsidR="00262B60" w:rsidRDefault="00533072" w:rsidP="006E1C93">
      <w:pPr>
        <w:ind w:left="720" w:hanging="720"/>
      </w:pPr>
      <w:r>
        <w:t>type</w:t>
      </w:r>
      <w:r w:rsidR="006E1C93">
        <w:br/>
      </w:r>
      <w:r w:rsidR="006E1C93" w:rsidRPr="006E1C93">
        <w:t>Communication interface to open</w:t>
      </w:r>
    </w:p>
    <w:p w:rsidR="00533072" w:rsidRDefault="00533072" w:rsidP="006E1C93">
      <w:pPr>
        <w:ind w:left="720" w:hanging="720"/>
      </w:pPr>
      <w:r>
        <w:t>cparam</w:t>
      </w:r>
      <w:r w:rsidR="006E1C93">
        <w:br/>
      </w:r>
      <w:r w:rsidR="006E1C93" w:rsidRPr="006E1C93">
        <w:t>Individual identification information (COM number or serial number) of the communication interface to be opened</w:t>
      </w:r>
      <w:r w:rsidR="0093049D">
        <w:t>.</w:t>
      </w:r>
      <w:r w:rsidR="001E4DC2">
        <w:br/>
      </w:r>
      <w:r w:rsidR="001E4DC2" w:rsidRPr="0050368B">
        <w:rPr>
          <w:highlight w:val="yellow"/>
        </w:rPr>
        <w:t>In this development,</w:t>
      </w:r>
      <w:r w:rsidR="001848D8" w:rsidRPr="0050368B">
        <w:rPr>
          <w:highlight w:val="yellow"/>
        </w:rPr>
        <w:t xml:space="preserve"> </w:t>
      </w:r>
      <w:r w:rsidR="00CA11E7" w:rsidRPr="0050368B">
        <w:rPr>
          <w:highlight w:val="yellow"/>
        </w:rPr>
        <w:t>it does not support to connect multiple E2 to PC simultaneously</w:t>
      </w:r>
      <w:r w:rsidR="001848D8" w:rsidRPr="0050368B">
        <w:rPr>
          <w:highlight w:val="yellow"/>
        </w:rPr>
        <w:t>. So</w:t>
      </w:r>
      <w:r w:rsidR="001E4DC2" w:rsidRPr="0050368B">
        <w:rPr>
          <w:highlight w:val="yellow"/>
        </w:rPr>
        <w:t xml:space="preserve"> this parameter will be ignored.</w:t>
      </w:r>
    </w:p>
    <w:p w:rsidR="00533072" w:rsidRPr="00262B60" w:rsidRDefault="00533072" w:rsidP="006E1C93">
      <w:pPr>
        <w:ind w:left="720" w:hanging="720"/>
      </w:pPr>
      <w:r>
        <w:t>lparam</w:t>
      </w:r>
      <w:r w:rsidR="00561345">
        <w:br/>
      </w:r>
      <w:r w:rsidR="00561345" w:rsidRPr="00561345">
        <w:t>Setting the communication interface to open</w:t>
      </w:r>
      <w:r w:rsidR="003F0208">
        <w:br/>
      </w:r>
      <w:r w:rsidR="003F0208" w:rsidRPr="00CA11E7">
        <w:rPr>
          <w:highlight w:val="yellow"/>
        </w:rPr>
        <w:t>Unused for E2.</w:t>
      </w:r>
    </w:p>
    <w:p w:rsidR="00AE6C94" w:rsidRDefault="00AE6C94" w:rsidP="00AE6C94">
      <w:pPr>
        <w:rPr>
          <w:b/>
        </w:rPr>
      </w:pPr>
      <w:r w:rsidRPr="00AE6C94">
        <w:rPr>
          <w:b/>
        </w:rPr>
        <w:t>Return Values</w:t>
      </w:r>
    </w:p>
    <w:p w:rsidR="006A4D97" w:rsidRDefault="006A4D97" w:rsidP="006A4D97">
      <w:pPr>
        <w:ind w:left="720" w:hanging="720"/>
      </w:pPr>
      <w:r w:rsidRPr="006A4D97">
        <w:t>TRUE</w:t>
      </w:r>
      <w:r w:rsidR="00552714">
        <w:br/>
      </w:r>
      <w:r w:rsidRPr="006A4D97">
        <w:t xml:space="preserve">Normal completion </w:t>
      </w:r>
    </w:p>
    <w:p w:rsidR="006A4D97" w:rsidRPr="006A4D97" w:rsidRDefault="006A4D97" w:rsidP="006A4D97">
      <w:pPr>
        <w:ind w:left="720" w:hanging="720"/>
      </w:pPr>
      <w:r w:rsidRPr="006A4D97">
        <w:t>FALSE</w:t>
      </w:r>
      <w:r w:rsidR="00552714">
        <w:br/>
      </w:r>
      <w:r w:rsidRPr="006A4D97">
        <w:t>Abnormal termination</w:t>
      </w:r>
    </w:p>
    <w:p w:rsidR="00AE6C94" w:rsidRDefault="00AE6C94" w:rsidP="00AE6C94">
      <w:pPr>
        <w:rPr>
          <w:b/>
        </w:rPr>
      </w:pPr>
      <w:r w:rsidRPr="00AE6C94">
        <w:rPr>
          <w:b/>
        </w:rPr>
        <w:t>Description</w:t>
      </w:r>
    </w:p>
    <w:p w:rsidR="007E0A87" w:rsidRDefault="007E0A87" w:rsidP="007E0A87">
      <w:r w:rsidRPr="00AE6C94">
        <w:t xml:space="preserve">The function </w:t>
      </w:r>
      <w:r>
        <w:t>opens</w:t>
      </w:r>
      <w:r w:rsidRPr="00AE6C94">
        <w:t xml:space="preserve"> the </w:t>
      </w:r>
      <w:r>
        <w:t>the communication interface</w:t>
      </w:r>
      <w:r w:rsidRPr="00AE6C94">
        <w:t>.</w:t>
      </w:r>
    </w:p>
    <w:p w:rsidR="00572A47" w:rsidRDefault="00572A47">
      <w:pPr>
        <w:overflowPunct/>
        <w:autoSpaceDE/>
        <w:autoSpaceDN/>
        <w:adjustRightInd/>
        <w:spacing w:after="0"/>
        <w:textAlignment w:val="auto"/>
        <w:rPr>
          <w:b/>
        </w:rPr>
      </w:pPr>
      <w:r>
        <w:rPr>
          <w:b/>
        </w:rPr>
        <w:br w:type="page"/>
      </w:r>
    </w:p>
    <w:p w:rsidR="00065EA9" w:rsidRDefault="00065EA9" w:rsidP="007E0A87">
      <w:pPr>
        <w:rPr>
          <w:b/>
        </w:rPr>
      </w:pPr>
      <w:r w:rsidRPr="00635285">
        <w:rPr>
          <w:b/>
        </w:rPr>
        <w:lastRenderedPageBreak/>
        <w:t>Flowchart</w:t>
      </w:r>
    </w:p>
    <w:p w:rsidR="00901F93" w:rsidRPr="008B10B2" w:rsidRDefault="0006036F" w:rsidP="0006036F">
      <w:pPr>
        <w:jc w:val="center"/>
      </w:pPr>
      <w:r>
        <w:object w:dxaOrig="2595" w:dyaOrig="82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75pt;height:413.25pt" o:ole="">
            <v:imagedata r:id="rId14" o:title=""/>
          </v:shape>
          <o:OLEObject Type="Embed" ProgID="Visio.Drawing.15" ShapeID="_x0000_i1025" DrawAspect="Content" ObjectID="_1617521253" r:id="rId15"/>
        </w:object>
      </w:r>
    </w:p>
    <w:p w:rsidR="00AE6C94" w:rsidRPr="00AE6C94" w:rsidRDefault="00AE6C94" w:rsidP="00AE6C94">
      <w:pPr>
        <w:rPr>
          <w:b/>
        </w:rPr>
      </w:pPr>
      <w:r w:rsidRPr="00AE6C94">
        <w:rPr>
          <w:b/>
        </w:rPr>
        <w:t>Special Notes</w:t>
      </w:r>
    </w:p>
    <w:p w:rsidR="00AE6C94" w:rsidRPr="00AE6C94" w:rsidRDefault="00AE6C94" w:rsidP="00AE6C94">
      <w:r>
        <w:t>None</w:t>
      </w:r>
    </w:p>
    <w:p w:rsidR="008264BD" w:rsidRDefault="008264BD">
      <w:pPr>
        <w:overflowPunct/>
        <w:autoSpaceDE/>
        <w:autoSpaceDN/>
        <w:adjustRightInd/>
        <w:spacing w:after="0"/>
        <w:textAlignment w:val="auto"/>
        <w:rPr>
          <w:b/>
          <w:sz w:val="24"/>
        </w:rPr>
      </w:pPr>
      <w:r>
        <w:br w:type="page"/>
      </w:r>
    </w:p>
    <w:p w:rsidR="00A70D2B" w:rsidRDefault="00310682" w:rsidP="00917B5B">
      <w:pPr>
        <w:pStyle w:val="Heading2"/>
      </w:pPr>
      <w:bookmarkStart w:id="13" w:name="_Toc6908402"/>
      <w:r>
        <w:lastRenderedPageBreak/>
        <w:t>COM</w:t>
      </w:r>
      <w:r w:rsidR="00917B5B">
        <w:t>_Close</w:t>
      </w:r>
      <w:bookmarkEnd w:id="13"/>
    </w:p>
    <w:p w:rsidR="00262B60" w:rsidRPr="00262B60" w:rsidRDefault="00262B60" w:rsidP="00B0094F">
      <w:r>
        <w:t xml:space="preserve">The function closes the </w:t>
      </w:r>
      <w:r w:rsidR="00E7323D">
        <w:t>communication interface</w:t>
      </w:r>
      <w:r>
        <w:t>.</w:t>
      </w:r>
    </w:p>
    <w:p w:rsidR="00AE6C94" w:rsidRDefault="00AE6C94" w:rsidP="00AE6C94">
      <w:pPr>
        <w:rPr>
          <w:b/>
        </w:rPr>
      </w:pPr>
      <w:r w:rsidRPr="00AE6C94">
        <w:rPr>
          <w:b/>
        </w:rPr>
        <w:t>Format</w:t>
      </w:r>
    </w:p>
    <w:p w:rsidR="00262B60" w:rsidRPr="00AE6C94" w:rsidRDefault="00142C3A" w:rsidP="00262B60">
      <w:pPr>
        <w:pStyle w:val="Quote"/>
        <w:rPr>
          <w:b/>
        </w:rPr>
      </w:pPr>
      <w:r w:rsidRPr="00142C3A">
        <w:t>int COM_Close(void)</w:t>
      </w:r>
      <w:r w:rsidR="00262B60">
        <w:t>;</w:t>
      </w:r>
    </w:p>
    <w:p w:rsidR="00AE6C94" w:rsidRDefault="00AE6C94" w:rsidP="00AE6C94">
      <w:pPr>
        <w:rPr>
          <w:b/>
        </w:rPr>
      </w:pPr>
      <w:r w:rsidRPr="00AE6C94">
        <w:rPr>
          <w:b/>
        </w:rPr>
        <w:t>Parameters</w:t>
      </w:r>
    </w:p>
    <w:p w:rsidR="00262B60" w:rsidRPr="00AE6C94" w:rsidRDefault="00262B60" w:rsidP="00B0094F">
      <w:pPr>
        <w:rPr>
          <w:b/>
        </w:rPr>
      </w:pPr>
      <w:r>
        <w:t>None</w:t>
      </w:r>
    </w:p>
    <w:p w:rsidR="00AE6C94" w:rsidRDefault="00AE6C94" w:rsidP="00AE6C94">
      <w:pPr>
        <w:rPr>
          <w:b/>
        </w:rPr>
      </w:pPr>
      <w:r w:rsidRPr="00AE6C94">
        <w:rPr>
          <w:b/>
        </w:rPr>
        <w:t>Return Values</w:t>
      </w:r>
    </w:p>
    <w:p w:rsidR="00E51D7E" w:rsidRDefault="00E51D7E" w:rsidP="00E51D7E">
      <w:pPr>
        <w:ind w:left="720" w:hanging="720"/>
      </w:pPr>
      <w:r w:rsidRPr="006A4D97">
        <w:t>TRUE</w:t>
      </w:r>
      <w:r>
        <w:br/>
      </w:r>
      <w:r w:rsidRPr="006A4D97">
        <w:t xml:space="preserve">Normal completion </w:t>
      </w:r>
    </w:p>
    <w:p w:rsidR="00E51D7E" w:rsidRPr="00ED0EAF" w:rsidRDefault="00E51D7E" w:rsidP="00ED0EAF">
      <w:pPr>
        <w:ind w:left="720" w:hanging="720"/>
      </w:pPr>
      <w:r w:rsidRPr="006A4D97">
        <w:t>FALSE</w:t>
      </w:r>
      <w:r>
        <w:br/>
      </w:r>
      <w:r w:rsidRPr="006A4D97">
        <w:t>Abnormal termination</w:t>
      </w:r>
    </w:p>
    <w:p w:rsidR="00AE6C94" w:rsidRDefault="00AE6C94" w:rsidP="00AE6C94">
      <w:pPr>
        <w:rPr>
          <w:b/>
        </w:rPr>
      </w:pPr>
      <w:r w:rsidRPr="00AE6C94">
        <w:rPr>
          <w:b/>
        </w:rPr>
        <w:t>Description</w:t>
      </w:r>
    </w:p>
    <w:p w:rsidR="0010059A" w:rsidRPr="00AB4E8F" w:rsidRDefault="0010059A" w:rsidP="00AE6C94">
      <w:r>
        <w:t>The function closes the communication interface.</w:t>
      </w:r>
    </w:p>
    <w:p w:rsidR="00572A47" w:rsidRDefault="00572A47">
      <w:pPr>
        <w:overflowPunct/>
        <w:autoSpaceDE/>
        <w:autoSpaceDN/>
        <w:adjustRightInd/>
        <w:spacing w:after="0"/>
        <w:textAlignment w:val="auto"/>
        <w:rPr>
          <w:b/>
        </w:rPr>
      </w:pPr>
      <w:r>
        <w:rPr>
          <w:b/>
        </w:rPr>
        <w:br w:type="page"/>
      </w:r>
    </w:p>
    <w:p w:rsidR="0006036F" w:rsidRDefault="0006036F" w:rsidP="0006036F">
      <w:pPr>
        <w:rPr>
          <w:b/>
        </w:rPr>
      </w:pPr>
      <w:r w:rsidRPr="00635285">
        <w:rPr>
          <w:b/>
        </w:rPr>
        <w:lastRenderedPageBreak/>
        <w:t>Flowchart</w:t>
      </w:r>
    </w:p>
    <w:p w:rsidR="0006036F" w:rsidRPr="0006036F" w:rsidRDefault="0006036F" w:rsidP="0006036F">
      <w:pPr>
        <w:jc w:val="center"/>
      </w:pPr>
      <w:r>
        <w:object w:dxaOrig="2595" w:dyaOrig="8266">
          <v:shape id="_x0000_i1026" type="#_x0000_t75" style="width:129.75pt;height:413.25pt" o:ole="">
            <v:imagedata r:id="rId16" o:title=""/>
          </v:shape>
          <o:OLEObject Type="Embed" ProgID="Visio.Drawing.15" ShapeID="_x0000_i1026" DrawAspect="Content" ObjectID="_1617521254" r:id="rId17"/>
        </w:object>
      </w:r>
    </w:p>
    <w:p w:rsidR="00AE6C94" w:rsidRPr="00AE6C94" w:rsidRDefault="00AE6C94" w:rsidP="00AE6C94">
      <w:pPr>
        <w:rPr>
          <w:b/>
        </w:rPr>
      </w:pPr>
      <w:r w:rsidRPr="00AE6C94">
        <w:rPr>
          <w:b/>
        </w:rPr>
        <w:t>Special Notes</w:t>
      </w:r>
    </w:p>
    <w:p w:rsidR="00AE6C94" w:rsidRPr="00AE6C94" w:rsidRDefault="00AE6C94" w:rsidP="00AE6C94">
      <w:r>
        <w:t>None</w:t>
      </w:r>
    </w:p>
    <w:p w:rsidR="00E22A03" w:rsidRDefault="008264BD" w:rsidP="00E22A03">
      <w:pPr>
        <w:pStyle w:val="Heading2"/>
      </w:pPr>
      <w:r>
        <w:br w:type="page"/>
      </w:r>
      <w:bookmarkStart w:id="14" w:name="_Toc6908403"/>
      <w:r w:rsidR="00795DB1" w:rsidRPr="00795DB1">
        <w:lastRenderedPageBreak/>
        <w:t>COM_SetTimeOut</w:t>
      </w:r>
      <w:bookmarkEnd w:id="14"/>
    </w:p>
    <w:p w:rsidR="00015772" w:rsidRPr="00AB4E8F" w:rsidRDefault="00015772" w:rsidP="00015772">
      <w:r w:rsidRPr="00B76CED">
        <w:t>Receive timeout setting</w:t>
      </w:r>
      <w:r>
        <w:t>.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Format</w:t>
      </w:r>
    </w:p>
    <w:p w:rsidR="00E22A03" w:rsidRPr="00AE6C94" w:rsidRDefault="00795DB1" w:rsidP="00E22A03">
      <w:pPr>
        <w:pStyle w:val="Quote"/>
        <w:rPr>
          <w:b/>
        </w:rPr>
      </w:pPr>
      <w:r w:rsidRPr="00795DB1">
        <w:t>int COM_SetTimeOut(long timeout)</w:t>
      </w:r>
      <w:r w:rsidR="00E22A03">
        <w:t>;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Parameters</w:t>
      </w:r>
    </w:p>
    <w:p w:rsidR="00E22A03" w:rsidRPr="00AE6C94" w:rsidRDefault="00B76CED" w:rsidP="00B76CED">
      <w:pPr>
        <w:ind w:left="720" w:hanging="720"/>
        <w:rPr>
          <w:b/>
        </w:rPr>
      </w:pPr>
      <w:r>
        <w:t>t</w:t>
      </w:r>
      <w:r w:rsidRPr="00B76CED">
        <w:t>imeout</w:t>
      </w:r>
      <w:r>
        <w:br/>
      </w:r>
      <w:r w:rsidRPr="00B76CED">
        <w:t>Timeout time (in seconds)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Return Values</w:t>
      </w:r>
    </w:p>
    <w:p w:rsidR="006A7DB5" w:rsidRDefault="006A7DB5" w:rsidP="006A7DB5">
      <w:pPr>
        <w:ind w:left="720" w:hanging="720"/>
      </w:pPr>
      <w:r w:rsidRPr="006A4D97">
        <w:t>TRUE</w:t>
      </w:r>
      <w:r>
        <w:br/>
      </w:r>
      <w:r w:rsidRPr="006A4D97">
        <w:t xml:space="preserve">Normal completion </w:t>
      </w:r>
    </w:p>
    <w:p w:rsidR="006A7DB5" w:rsidRPr="00ED0EAF" w:rsidRDefault="006A7DB5" w:rsidP="006A7DB5">
      <w:pPr>
        <w:ind w:left="720" w:hanging="720"/>
      </w:pPr>
      <w:r w:rsidRPr="006A4D97">
        <w:t>FALSE</w:t>
      </w:r>
      <w:r>
        <w:br/>
      </w:r>
      <w:r w:rsidRPr="006A4D97">
        <w:t>Abnormal termination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Description</w:t>
      </w:r>
    </w:p>
    <w:p w:rsidR="00E22A03" w:rsidRPr="00AB4E8F" w:rsidRDefault="00B76CED" w:rsidP="00E22A03">
      <w:r w:rsidRPr="00B76CED">
        <w:t>Receive timeout setting</w:t>
      </w:r>
      <w:r w:rsidR="00E22A03">
        <w:t>.</w:t>
      </w:r>
    </w:p>
    <w:p w:rsidR="00E22A03" w:rsidRPr="00AE6C94" w:rsidRDefault="00E22A03" w:rsidP="00E22A03">
      <w:pPr>
        <w:rPr>
          <w:b/>
        </w:rPr>
      </w:pPr>
      <w:r w:rsidRPr="00AE6C94">
        <w:rPr>
          <w:b/>
        </w:rPr>
        <w:t>Special Notes</w:t>
      </w:r>
    </w:p>
    <w:p w:rsidR="00001371" w:rsidRPr="000321FE" w:rsidRDefault="00001371" w:rsidP="00001371">
      <w:pPr>
        <w:rPr>
          <w:highlight w:val="yellow"/>
        </w:rPr>
      </w:pPr>
      <w:r w:rsidRPr="000321FE">
        <w:rPr>
          <w:highlight w:val="yellow"/>
        </w:rPr>
        <w:t xml:space="preserve">In this development, fixed </w:t>
      </w:r>
      <w:r w:rsidR="00E754A6" w:rsidRPr="000321FE">
        <w:rPr>
          <w:highlight w:val="yellow"/>
        </w:rPr>
        <w:t>timeout</w:t>
      </w:r>
      <w:r w:rsidRPr="000321FE">
        <w:rPr>
          <w:highlight w:val="yellow"/>
        </w:rPr>
        <w:t xml:space="preserve"> is used.</w:t>
      </w:r>
    </w:p>
    <w:p w:rsidR="00001371" w:rsidRPr="00AE6C94" w:rsidRDefault="00001371" w:rsidP="00001371">
      <w:r w:rsidRPr="000321FE">
        <w:rPr>
          <w:highlight w:val="yellow"/>
        </w:rPr>
        <w:t>Just return TRUE.</w:t>
      </w:r>
    </w:p>
    <w:p w:rsidR="00E22A03" w:rsidRDefault="00E22A03" w:rsidP="00B27BB4">
      <w:pPr>
        <w:pStyle w:val="Heading2"/>
      </w:pPr>
      <w:r>
        <w:br w:type="page"/>
      </w:r>
      <w:bookmarkStart w:id="15" w:name="_Toc6908404"/>
      <w:r w:rsidR="00795DB1" w:rsidRPr="00795DB1">
        <w:lastRenderedPageBreak/>
        <w:t>COM_SendBlock</w:t>
      </w:r>
      <w:bookmarkEnd w:id="15"/>
    </w:p>
    <w:p w:rsidR="008F5E4C" w:rsidRDefault="008F5E4C" w:rsidP="008F5E4C">
      <w:r w:rsidRPr="00130E65">
        <w:t xml:space="preserve">Transmit block data (send command) 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Format</w:t>
      </w:r>
    </w:p>
    <w:p w:rsidR="00E22A03" w:rsidRPr="00AE6C94" w:rsidRDefault="00795DB1" w:rsidP="00E22A03">
      <w:pPr>
        <w:pStyle w:val="Quote"/>
        <w:rPr>
          <w:b/>
        </w:rPr>
      </w:pPr>
      <w:r w:rsidRPr="00795DB1">
        <w:t>int COM_SendBlock(char *buf, long size)</w:t>
      </w:r>
      <w:r>
        <w:t>;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Parameters</w:t>
      </w:r>
    </w:p>
    <w:p w:rsidR="00C11820" w:rsidRDefault="00C11820" w:rsidP="00C11820">
      <w:pPr>
        <w:ind w:left="720" w:hanging="720"/>
      </w:pPr>
      <w:r>
        <w:t xml:space="preserve">buf </w:t>
      </w:r>
      <w:r>
        <w:br/>
        <w:t>Pointer to the area where received data is stored</w:t>
      </w:r>
    </w:p>
    <w:p w:rsidR="00E22A03" w:rsidRPr="00C11820" w:rsidRDefault="00C11820" w:rsidP="00C11820">
      <w:pPr>
        <w:ind w:left="720" w:hanging="720"/>
      </w:pPr>
      <w:r>
        <w:t xml:space="preserve">long </w:t>
      </w:r>
      <w:r>
        <w:br/>
        <w:t>Number of bytes of data to be transmitted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Return Values</w:t>
      </w:r>
    </w:p>
    <w:p w:rsidR="00C11820" w:rsidRDefault="00C11820" w:rsidP="00C11820">
      <w:pPr>
        <w:ind w:left="720" w:hanging="720"/>
      </w:pPr>
      <w:r w:rsidRPr="006A4D97">
        <w:t>TRUE</w:t>
      </w:r>
      <w:r>
        <w:br/>
      </w:r>
      <w:r w:rsidRPr="006A4D97">
        <w:t xml:space="preserve">Normal completion </w:t>
      </w:r>
    </w:p>
    <w:p w:rsidR="00C11820" w:rsidRPr="00ED0EAF" w:rsidRDefault="00C11820" w:rsidP="00C11820">
      <w:pPr>
        <w:ind w:left="720" w:hanging="720"/>
      </w:pPr>
      <w:r w:rsidRPr="006A4D97">
        <w:t>FALSE</w:t>
      </w:r>
      <w:r>
        <w:br/>
      </w:r>
      <w:r w:rsidRPr="006A4D97">
        <w:t>Abnormal termination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Description</w:t>
      </w:r>
    </w:p>
    <w:p w:rsidR="00130E65" w:rsidRDefault="00130E65" w:rsidP="00E22A03">
      <w:r w:rsidRPr="00130E65">
        <w:t xml:space="preserve">Transmit block data (send command) </w:t>
      </w:r>
    </w:p>
    <w:p w:rsidR="00641586" w:rsidRDefault="00641586">
      <w:pPr>
        <w:overflowPunct/>
        <w:autoSpaceDE/>
        <w:autoSpaceDN/>
        <w:adjustRightInd/>
        <w:spacing w:after="0"/>
        <w:textAlignment w:val="auto"/>
        <w:rPr>
          <w:b/>
        </w:rPr>
      </w:pPr>
      <w:r>
        <w:rPr>
          <w:b/>
        </w:rPr>
        <w:br w:type="page"/>
      </w:r>
    </w:p>
    <w:p w:rsidR="00641586" w:rsidRDefault="00641586" w:rsidP="00E22A03">
      <w:pPr>
        <w:rPr>
          <w:b/>
        </w:rPr>
      </w:pPr>
      <w:r>
        <w:rPr>
          <w:b/>
        </w:rPr>
        <w:lastRenderedPageBreak/>
        <w:t>Flowchart</w:t>
      </w:r>
    </w:p>
    <w:p w:rsidR="00641586" w:rsidRDefault="00AA1D80" w:rsidP="00641586">
      <w:pPr>
        <w:jc w:val="center"/>
        <w:rPr>
          <w:b/>
        </w:rPr>
      </w:pPr>
      <w:r>
        <w:object w:dxaOrig="4861" w:dyaOrig="4861">
          <v:shape id="_x0000_i1027" type="#_x0000_t75" style="width:243pt;height:243pt" o:ole="">
            <v:imagedata r:id="rId18" o:title=""/>
          </v:shape>
          <o:OLEObject Type="Embed" ProgID="Visio.Drawing.15" ShapeID="_x0000_i1027" DrawAspect="Content" ObjectID="_1617521255" r:id="rId19"/>
        </w:object>
      </w:r>
    </w:p>
    <w:p w:rsidR="00E22A03" w:rsidRPr="00AE6C94" w:rsidRDefault="00E22A03" w:rsidP="00E22A03">
      <w:pPr>
        <w:rPr>
          <w:b/>
        </w:rPr>
      </w:pPr>
      <w:r w:rsidRPr="00AE6C94">
        <w:rPr>
          <w:b/>
        </w:rPr>
        <w:t>Special Notes</w:t>
      </w:r>
    </w:p>
    <w:p w:rsidR="00E22A03" w:rsidRPr="00AE6C94" w:rsidRDefault="00E22A03" w:rsidP="00E22A03">
      <w:r>
        <w:t>None</w:t>
      </w:r>
    </w:p>
    <w:p w:rsidR="00E22A03" w:rsidRDefault="00E22A03" w:rsidP="00E22A03">
      <w:pPr>
        <w:overflowPunct/>
        <w:autoSpaceDE/>
        <w:autoSpaceDN/>
        <w:adjustRightInd/>
        <w:spacing w:after="0"/>
        <w:textAlignment w:val="auto"/>
        <w:rPr>
          <w:b/>
          <w:sz w:val="24"/>
        </w:rPr>
      </w:pPr>
      <w:r>
        <w:br w:type="page"/>
      </w:r>
    </w:p>
    <w:p w:rsidR="00E22A03" w:rsidRDefault="00795DB1" w:rsidP="00E22A03">
      <w:pPr>
        <w:pStyle w:val="Heading2"/>
      </w:pPr>
      <w:bookmarkStart w:id="16" w:name="_Toc6908405"/>
      <w:r w:rsidRPr="00795DB1">
        <w:lastRenderedPageBreak/>
        <w:t>COM_ReceiveBlock</w:t>
      </w:r>
      <w:bookmarkEnd w:id="16"/>
    </w:p>
    <w:p w:rsidR="00B318C7" w:rsidRPr="00AB4E8F" w:rsidRDefault="00B318C7" w:rsidP="00B318C7">
      <w:r w:rsidRPr="005359E3">
        <w:t>Acquire received data</w:t>
      </w:r>
      <w:r>
        <w:t>.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Format</w:t>
      </w:r>
    </w:p>
    <w:p w:rsidR="00E22A03" w:rsidRPr="00AE6C94" w:rsidRDefault="00795DB1" w:rsidP="00E22A03">
      <w:pPr>
        <w:pStyle w:val="Quote"/>
        <w:rPr>
          <w:b/>
        </w:rPr>
      </w:pPr>
      <w:r w:rsidRPr="00795DB1">
        <w:t>int COM_ReceiveBlock(char *buf, long size)</w:t>
      </w:r>
      <w:r w:rsidR="00E22A03">
        <w:t>;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Parameters</w:t>
      </w:r>
    </w:p>
    <w:p w:rsidR="006D536A" w:rsidRDefault="006D536A" w:rsidP="006D536A">
      <w:pPr>
        <w:ind w:left="720" w:hanging="720"/>
      </w:pPr>
      <w:r>
        <w:t xml:space="preserve">buf </w:t>
      </w:r>
      <w:r>
        <w:br/>
        <w:t>Pointer to the area where received data is stored</w:t>
      </w:r>
    </w:p>
    <w:p w:rsidR="006D536A" w:rsidRDefault="006D536A" w:rsidP="006D536A">
      <w:pPr>
        <w:ind w:left="720" w:hanging="720"/>
      </w:pPr>
      <w:r>
        <w:t xml:space="preserve">size </w:t>
      </w:r>
      <w:r>
        <w:br/>
        <w:t>Receive buffer size (in bytes)</w:t>
      </w:r>
    </w:p>
    <w:p w:rsidR="00E22A03" w:rsidRDefault="00E22A03" w:rsidP="006D536A">
      <w:pPr>
        <w:rPr>
          <w:b/>
        </w:rPr>
      </w:pPr>
      <w:r w:rsidRPr="00AE6C94">
        <w:rPr>
          <w:b/>
        </w:rPr>
        <w:t>Return Values</w:t>
      </w:r>
    </w:p>
    <w:p w:rsidR="005359E3" w:rsidRDefault="005359E3" w:rsidP="005359E3">
      <w:pPr>
        <w:ind w:left="720" w:hanging="720"/>
      </w:pPr>
      <w:r w:rsidRPr="006A4D97">
        <w:t>TRUE</w:t>
      </w:r>
      <w:r>
        <w:br/>
      </w:r>
      <w:r w:rsidRPr="006A4D97">
        <w:t xml:space="preserve">Normal completion </w:t>
      </w:r>
    </w:p>
    <w:p w:rsidR="005359E3" w:rsidRPr="00ED0EAF" w:rsidRDefault="005359E3" w:rsidP="005359E3">
      <w:pPr>
        <w:ind w:left="720" w:hanging="720"/>
      </w:pPr>
      <w:r w:rsidRPr="006A4D97">
        <w:t>FALSE</w:t>
      </w:r>
      <w:r>
        <w:br/>
      </w:r>
      <w:r w:rsidRPr="006A4D97">
        <w:t>Abnormal termination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Description</w:t>
      </w:r>
    </w:p>
    <w:p w:rsidR="00E22A03" w:rsidRPr="00AB4E8F" w:rsidRDefault="005359E3" w:rsidP="00E22A03">
      <w:r w:rsidRPr="005359E3">
        <w:t>Acquire received data</w:t>
      </w:r>
      <w:r w:rsidR="00E22A03">
        <w:t>.</w:t>
      </w:r>
    </w:p>
    <w:p w:rsidR="00E22A03" w:rsidRPr="00AE6C94" w:rsidRDefault="00E22A03" w:rsidP="00E22A03">
      <w:pPr>
        <w:rPr>
          <w:b/>
        </w:rPr>
      </w:pPr>
      <w:r w:rsidRPr="00AE6C94">
        <w:rPr>
          <w:b/>
        </w:rPr>
        <w:t>Special Notes</w:t>
      </w:r>
    </w:p>
    <w:p w:rsidR="00C937E0" w:rsidRPr="00AE6C94" w:rsidRDefault="00C937E0" w:rsidP="00C937E0">
      <w:r w:rsidRPr="00C937E0">
        <w:t>None</w:t>
      </w:r>
    </w:p>
    <w:p w:rsidR="00E22A03" w:rsidRPr="00AE6C94" w:rsidRDefault="00E22A03" w:rsidP="00E22A03"/>
    <w:p w:rsidR="00E22A03" w:rsidRDefault="00E22A03" w:rsidP="00E22A03">
      <w:pPr>
        <w:overflowPunct/>
        <w:autoSpaceDE/>
        <w:autoSpaceDN/>
        <w:adjustRightInd/>
        <w:spacing w:after="0"/>
        <w:textAlignment w:val="auto"/>
        <w:rPr>
          <w:b/>
          <w:sz w:val="24"/>
        </w:rPr>
      </w:pPr>
      <w:r>
        <w:br w:type="page"/>
      </w:r>
    </w:p>
    <w:p w:rsidR="00E22A03" w:rsidRDefault="00795DB1" w:rsidP="00E22A03">
      <w:pPr>
        <w:pStyle w:val="Heading2"/>
      </w:pPr>
      <w:bookmarkStart w:id="17" w:name="_Toc6908406"/>
      <w:r w:rsidRPr="00795DB1">
        <w:lastRenderedPageBreak/>
        <w:t>COM_ReceiveBlockH</w:t>
      </w:r>
      <w:bookmarkEnd w:id="17"/>
    </w:p>
    <w:p w:rsidR="00B318C7" w:rsidRPr="00790028" w:rsidRDefault="00B318C7" w:rsidP="00B318C7">
      <w:r w:rsidRPr="00790028">
        <w:t>Acquisition of received data _ For obtaining large amount of data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Format</w:t>
      </w:r>
    </w:p>
    <w:p w:rsidR="00E22A03" w:rsidRPr="00AE6C94" w:rsidRDefault="00795DB1" w:rsidP="00E22A03">
      <w:pPr>
        <w:pStyle w:val="Quote"/>
        <w:rPr>
          <w:b/>
        </w:rPr>
      </w:pPr>
      <w:r w:rsidRPr="00795DB1">
        <w:t>int COM_ReceiveBlockH(char *buf, long *size)</w:t>
      </w:r>
      <w:r w:rsidR="00E22A03">
        <w:t>;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Parameters</w:t>
      </w:r>
    </w:p>
    <w:p w:rsidR="00790028" w:rsidRDefault="00790028" w:rsidP="00790028">
      <w:pPr>
        <w:ind w:left="720" w:hanging="720"/>
      </w:pPr>
      <w:r>
        <w:t xml:space="preserve">buf </w:t>
      </w:r>
      <w:r>
        <w:br/>
        <w:t>Pointer to the area where received data is stored</w:t>
      </w:r>
    </w:p>
    <w:p w:rsidR="00790028" w:rsidRDefault="00790028" w:rsidP="00790028">
      <w:pPr>
        <w:ind w:left="720" w:hanging="720"/>
      </w:pPr>
      <w:r>
        <w:t xml:space="preserve">size </w:t>
      </w:r>
      <w:r>
        <w:br/>
      </w:r>
      <w:r w:rsidR="00072DB1" w:rsidRPr="00072DB1">
        <w:t>Pointer to store the number of received data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Return Values</w:t>
      </w:r>
    </w:p>
    <w:p w:rsidR="005359E3" w:rsidRDefault="005359E3" w:rsidP="005359E3">
      <w:pPr>
        <w:ind w:left="720" w:hanging="720"/>
      </w:pPr>
      <w:r w:rsidRPr="006A4D97">
        <w:t>TRUE</w:t>
      </w:r>
      <w:r>
        <w:br/>
      </w:r>
      <w:r w:rsidRPr="006A4D97">
        <w:t xml:space="preserve">Normal completion </w:t>
      </w:r>
    </w:p>
    <w:p w:rsidR="005359E3" w:rsidRPr="00ED0EAF" w:rsidRDefault="005359E3" w:rsidP="005359E3">
      <w:pPr>
        <w:ind w:left="720" w:hanging="720"/>
      </w:pPr>
      <w:r w:rsidRPr="006A4D97">
        <w:t>FALSE</w:t>
      </w:r>
      <w:r>
        <w:br/>
      </w:r>
      <w:r w:rsidRPr="006A4D97">
        <w:t>Abnormal termination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Description</w:t>
      </w:r>
    </w:p>
    <w:p w:rsidR="00790028" w:rsidRPr="00790028" w:rsidRDefault="00790028" w:rsidP="00E22A03">
      <w:r w:rsidRPr="00790028">
        <w:t>Acquisition of received data _ For obtaining large amount of data</w:t>
      </w:r>
    </w:p>
    <w:p w:rsidR="00170A2B" w:rsidRDefault="00170A2B">
      <w:pPr>
        <w:overflowPunct/>
        <w:autoSpaceDE/>
        <w:autoSpaceDN/>
        <w:adjustRightInd/>
        <w:spacing w:after="0"/>
        <w:textAlignment w:val="auto"/>
        <w:rPr>
          <w:b/>
        </w:rPr>
      </w:pPr>
      <w:r>
        <w:rPr>
          <w:b/>
        </w:rPr>
        <w:br w:type="page"/>
      </w:r>
    </w:p>
    <w:p w:rsidR="00170A2B" w:rsidRDefault="00170A2B" w:rsidP="00E22A03">
      <w:pPr>
        <w:rPr>
          <w:b/>
        </w:rPr>
      </w:pPr>
      <w:r>
        <w:rPr>
          <w:b/>
        </w:rPr>
        <w:lastRenderedPageBreak/>
        <w:t>Flowchart</w:t>
      </w:r>
    </w:p>
    <w:p w:rsidR="00170A2B" w:rsidRDefault="00AA1D80" w:rsidP="00170A2B">
      <w:pPr>
        <w:jc w:val="center"/>
        <w:rPr>
          <w:b/>
        </w:rPr>
      </w:pPr>
      <w:r>
        <w:object w:dxaOrig="2595" w:dyaOrig="4861">
          <v:shape id="_x0000_i1028" type="#_x0000_t75" style="width:129.75pt;height:243pt" o:ole="">
            <v:imagedata r:id="rId20" o:title=""/>
          </v:shape>
          <o:OLEObject Type="Embed" ProgID="Visio.Drawing.15" ShapeID="_x0000_i1028" DrawAspect="Content" ObjectID="_1617521256" r:id="rId21"/>
        </w:object>
      </w:r>
    </w:p>
    <w:p w:rsidR="00E22A03" w:rsidRPr="00AE6C94" w:rsidRDefault="00E22A03" w:rsidP="00E22A03">
      <w:pPr>
        <w:rPr>
          <w:b/>
        </w:rPr>
      </w:pPr>
      <w:r w:rsidRPr="00AE6C94">
        <w:rPr>
          <w:b/>
        </w:rPr>
        <w:t>Special Notes</w:t>
      </w:r>
    </w:p>
    <w:p w:rsidR="00E22A03" w:rsidRPr="00AE6C94" w:rsidRDefault="00E22A03" w:rsidP="00E22A03">
      <w:r>
        <w:t>None</w:t>
      </w:r>
    </w:p>
    <w:p w:rsidR="00E22A03" w:rsidRDefault="00E22A03" w:rsidP="00E22A03">
      <w:pPr>
        <w:overflowPunct/>
        <w:autoSpaceDE/>
        <w:autoSpaceDN/>
        <w:adjustRightInd/>
        <w:spacing w:after="0"/>
        <w:textAlignment w:val="auto"/>
        <w:rPr>
          <w:b/>
          <w:sz w:val="24"/>
        </w:rPr>
      </w:pPr>
      <w:r>
        <w:br w:type="page"/>
      </w:r>
    </w:p>
    <w:p w:rsidR="00E22A03" w:rsidRDefault="00795DB1" w:rsidP="00E22A03">
      <w:pPr>
        <w:pStyle w:val="Heading2"/>
      </w:pPr>
      <w:bookmarkStart w:id="18" w:name="_Toc6908407"/>
      <w:r w:rsidRPr="00795DB1">
        <w:lastRenderedPageBreak/>
        <w:t>COM_ReceiveBlockM</w:t>
      </w:r>
      <w:bookmarkEnd w:id="18"/>
    </w:p>
    <w:p w:rsidR="001D7212" w:rsidRPr="00B27FED" w:rsidRDefault="001D7212" w:rsidP="001D7212">
      <w:r w:rsidRPr="00B27FED">
        <w:t>Acquire received data (Receive response) For Masopi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Format</w:t>
      </w:r>
    </w:p>
    <w:p w:rsidR="00E22A03" w:rsidRPr="00AE6C94" w:rsidRDefault="00795DB1" w:rsidP="00E22A03">
      <w:pPr>
        <w:pStyle w:val="Quote"/>
        <w:rPr>
          <w:b/>
        </w:rPr>
      </w:pPr>
      <w:r w:rsidRPr="00795DB1">
        <w:t>int COM_ReceiveBlockM(char *buf, long size)</w:t>
      </w:r>
      <w:r w:rsidR="00E22A03">
        <w:t>;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Parameters</w:t>
      </w:r>
    </w:p>
    <w:p w:rsidR="00790028" w:rsidRDefault="00790028" w:rsidP="00790028">
      <w:pPr>
        <w:ind w:left="720" w:hanging="720"/>
      </w:pPr>
      <w:r>
        <w:t xml:space="preserve">buf </w:t>
      </w:r>
      <w:r>
        <w:br/>
        <w:t>Pointer to the area where received data is stored</w:t>
      </w:r>
    </w:p>
    <w:p w:rsidR="00790028" w:rsidRDefault="00790028" w:rsidP="00790028">
      <w:pPr>
        <w:ind w:left="720" w:hanging="720"/>
      </w:pPr>
      <w:r>
        <w:t xml:space="preserve">size </w:t>
      </w:r>
      <w:r>
        <w:br/>
        <w:t>Receive buffer size (in bytes)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Return Values</w:t>
      </w:r>
    </w:p>
    <w:p w:rsidR="005359E3" w:rsidRDefault="005359E3" w:rsidP="005359E3">
      <w:pPr>
        <w:ind w:left="720" w:hanging="720"/>
      </w:pPr>
      <w:r w:rsidRPr="006A4D97">
        <w:t>TRUE</w:t>
      </w:r>
      <w:r>
        <w:br/>
      </w:r>
      <w:r w:rsidRPr="006A4D97">
        <w:t xml:space="preserve">Normal completion </w:t>
      </w:r>
    </w:p>
    <w:p w:rsidR="005359E3" w:rsidRPr="00ED0EAF" w:rsidRDefault="005359E3" w:rsidP="005359E3">
      <w:pPr>
        <w:ind w:left="720" w:hanging="720"/>
      </w:pPr>
      <w:r w:rsidRPr="006A4D97">
        <w:t>FALSE</w:t>
      </w:r>
      <w:r>
        <w:br/>
      </w:r>
      <w:r w:rsidRPr="006A4D97">
        <w:t>Abnormal termination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Description</w:t>
      </w:r>
    </w:p>
    <w:p w:rsidR="00B27FED" w:rsidRPr="00B27FED" w:rsidRDefault="00B27FED" w:rsidP="00E22A03">
      <w:r w:rsidRPr="00B27FED">
        <w:t>Acquire received data (Receive response) For Masopi</w:t>
      </w:r>
    </w:p>
    <w:p w:rsidR="00E22A03" w:rsidRPr="00AE6C94" w:rsidRDefault="00E22A03" w:rsidP="00E22A03">
      <w:pPr>
        <w:rPr>
          <w:b/>
        </w:rPr>
      </w:pPr>
      <w:r w:rsidRPr="00AE6C94">
        <w:rPr>
          <w:b/>
        </w:rPr>
        <w:t>Special Notes</w:t>
      </w:r>
    </w:p>
    <w:p w:rsidR="005F01E6" w:rsidRPr="000321FE" w:rsidRDefault="00B27392" w:rsidP="005F01E6">
      <w:pPr>
        <w:rPr>
          <w:highlight w:val="yellow"/>
        </w:rPr>
      </w:pPr>
      <w:r w:rsidRPr="000321FE">
        <w:rPr>
          <w:highlight w:val="yellow"/>
        </w:rPr>
        <w:t>Unused for E2.</w:t>
      </w:r>
    </w:p>
    <w:p w:rsidR="007E1CF5" w:rsidRDefault="00B27392" w:rsidP="005F01E6">
      <w:r w:rsidRPr="000321FE">
        <w:rPr>
          <w:highlight w:val="yellow"/>
        </w:rPr>
        <w:t>Just return TRUE.</w:t>
      </w:r>
    </w:p>
    <w:p w:rsidR="00E22A03" w:rsidRDefault="00E22A03" w:rsidP="00E22A03">
      <w:pPr>
        <w:overflowPunct/>
        <w:autoSpaceDE/>
        <w:autoSpaceDN/>
        <w:adjustRightInd/>
        <w:spacing w:after="0"/>
        <w:textAlignment w:val="auto"/>
        <w:rPr>
          <w:b/>
          <w:sz w:val="24"/>
        </w:rPr>
      </w:pPr>
      <w:r>
        <w:br w:type="page"/>
      </w:r>
    </w:p>
    <w:p w:rsidR="00E22A03" w:rsidRDefault="00795DB1" w:rsidP="00E22A03">
      <w:pPr>
        <w:pStyle w:val="Heading2"/>
      </w:pPr>
      <w:bookmarkStart w:id="19" w:name="_Toc6908408"/>
      <w:r w:rsidRPr="00795DB1">
        <w:lastRenderedPageBreak/>
        <w:t>COM_ReceivePolling</w:t>
      </w:r>
      <w:bookmarkEnd w:id="19"/>
    </w:p>
    <w:p w:rsidR="001D7212" w:rsidRPr="00AB4E8F" w:rsidRDefault="001D7212" w:rsidP="001D7212">
      <w:r w:rsidRPr="00FD090D">
        <w:t>Confirm existence of received data (E1usb.sys only)</w:t>
      </w:r>
      <w:r>
        <w:t>.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Format</w:t>
      </w:r>
    </w:p>
    <w:p w:rsidR="00E22A03" w:rsidRPr="00AE6C94" w:rsidRDefault="00795DB1" w:rsidP="00E22A03">
      <w:pPr>
        <w:pStyle w:val="Quote"/>
        <w:rPr>
          <w:b/>
        </w:rPr>
      </w:pPr>
      <w:r w:rsidRPr="00795DB1">
        <w:t>int COM_ReceivePolling(long *arrive)</w:t>
      </w:r>
      <w:r w:rsidR="00E22A03">
        <w:t>;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Parameters</w:t>
      </w:r>
    </w:p>
    <w:p w:rsidR="00E22A03" w:rsidRPr="00AE6C94" w:rsidRDefault="00B56220" w:rsidP="006462F2">
      <w:pPr>
        <w:ind w:left="720" w:hanging="720"/>
        <w:rPr>
          <w:b/>
        </w:rPr>
      </w:pPr>
      <w:r w:rsidRPr="00B56220">
        <w:t xml:space="preserve">arrive </w:t>
      </w:r>
      <w:r w:rsidR="006462F2">
        <w:br/>
      </w:r>
      <w:r w:rsidRPr="00B56220">
        <w:t xml:space="preserve">Stores presence / absence of received data. </w:t>
      </w:r>
      <w:r w:rsidR="00C378B9">
        <w:br/>
      </w:r>
      <w:r w:rsidRPr="00B56220">
        <w:t>COM_EXIST: Received data exists, COM_NONE: No receive data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Return Values</w:t>
      </w:r>
    </w:p>
    <w:p w:rsidR="005359E3" w:rsidRDefault="005359E3" w:rsidP="005359E3">
      <w:pPr>
        <w:ind w:left="720" w:hanging="720"/>
      </w:pPr>
      <w:r w:rsidRPr="006A4D97">
        <w:t>TRUE</w:t>
      </w:r>
      <w:r>
        <w:br/>
      </w:r>
      <w:r w:rsidRPr="006A4D97">
        <w:t xml:space="preserve">Normal completion </w:t>
      </w:r>
    </w:p>
    <w:p w:rsidR="005359E3" w:rsidRPr="00ED0EAF" w:rsidRDefault="005359E3" w:rsidP="005359E3">
      <w:pPr>
        <w:ind w:left="720" w:hanging="720"/>
      </w:pPr>
      <w:r w:rsidRPr="006A4D97">
        <w:t>FALSE</w:t>
      </w:r>
      <w:r>
        <w:br/>
      </w:r>
      <w:r w:rsidRPr="006A4D97">
        <w:t>Abnormal termination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Description</w:t>
      </w:r>
    </w:p>
    <w:p w:rsidR="00E22A03" w:rsidRPr="00AB4E8F" w:rsidRDefault="00FD090D" w:rsidP="00E22A03">
      <w:r w:rsidRPr="00FD090D">
        <w:t>Confirm existence of received data (E1usb.sys only)</w:t>
      </w:r>
      <w:r w:rsidR="00E22A03">
        <w:t>.</w:t>
      </w:r>
    </w:p>
    <w:p w:rsidR="00E22A03" w:rsidRPr="00AE6C94" w:rsidRDefault="00E22A03" w:rsidP="00E22A03">
      <w:pPr>
        <w:rPr>
          <w:b/>
        </w:rPr>
      </w:pPr>
      <w:r w:rsidRPr="00AE6C94">
        <w:rPr>
          <w:b/>
        </w:rPr>
        <w:t>Special Notes</w:t>
      </w:r>
    </w:p>
    <w:p w:rsidR="005F01E6" w:rsidRPr="000321FE" w:rsidRDefault="00985FD5" w:rsidP="00985FD5">
      <w:pPr>
        <w:rPr>
          <w:highlight w:val="yellow"/>
        </w:rPr>
      </w:pPr>
      <w:r w:rsidRPr="000321FE">
        <w:rPr>
          <w:highlight w:val="yellow"/>
        </w:rPr>
        <w:t xml:space="preserve">Unused for E2. </w:t>
      </w:r>
    </w:p>
    <w:p w:rsidR="00985FD5" w:rsidRPr="00AE6C94" w:rsidRDefault="00985FD5" w:rsidP="00985FD5">
      <w:r w:rsidRPr="000321FE">
        <w:rPr>
          <w:highlight w:val="yellow"/>
        </w:rPr>
        <w:t>Just return TRUE.</w:t>
      </w:r>
    </w:p>
    <w:p w:rsidR="00E22A03" w:rsidRDefault="00E22A03" w:rsidP="00E22A03">
      <w:pPr>
        <w:overflowPunct/>
        <w:autoSpaceDE/>
        <w:autoSpaceDN/>
        <w:adjustRightInd/>
        <w:spacing w:after="0"/>
        <w:textAlignment w:val="auto"/>
        <w:rPr>
          <w:b/>
          <w:sz w:val="24"/>
        </w:rPr>
      </w:pPr>
      <w:r>
        <w:br w:type="page"/>
      </w:r>
    </w:p>
    <w:p w:rsidR="00E22A03" w:rsidRDefault="00795DB1" w:rsidP="00E22A03">
      <w:pPr>
        <w:pStyle w:val="Heading2"/>
      </w:pPr>
      <w:bookmarkStart w:id="20" w:name="_Toc6908409"/>
      <w:r w:rsidRPr="00795DB1">
        <w:lastRenderedPageBreak/>
        <w:t>COM_Return_data_size</w:t>
      </w:r>
      <w:bookmarkEnd w:id="20"/>
    </w:p>
    <w:p w:rsidR="001D7212" w:rsidRPr="00AB4E8F" w:rsidRDefault="001D7212" w:rsidP="001D7212">
      <w:r w:rsidRPr="006318C1">
        <w:t>Confirm the number of received data</w:t>
      </w:r>
      <w:r>
        <w:t>.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Format</w:t>
      </w:r>
    </w:p>
    <w:p w:rsidR="00E22A03" w:rsidRPr="00AE6C94" w:rsidRDefault="00795DB1" w:rsidP="00E22A03">
      <w:pPr>
        <w:pStyle w:val="Quote"/>
        <w:rPr>
          <w:b/>
        </w:rPr>
      </w:pPr>
      <w:r w:rsidRPr="00795DB1">
        <w:t>int COM_Return_data_size(int *size)</w:t>
      </w:r>
      <w:r w:rsidR="00E22A03">
        <w:t>;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Parameters</w:t>
      </w:r>
    </w:p>
    <w:p w:rsidR="00E22A03" w:rsidRPr="00AE6C94" w:rsidRDefault="00DB5939" w:rsidP="00B941B6">
      <w:pPr>
        <w:ind w:left="720" w:hanging="720"/>
        <w:rPr>
          <w:b/>
        </w:rPr>
      </w:pPr>
      <w:r>
        <w:t>size</w:t>
      </w:r>
      <w:r w:rsidR="00B941B6" w:rsidRPr="00B941B6">
        <w:t xml:space="preserve"> </w:t>
      </w:r>
      <w:r w:rsidR="00B941B6">
        <w:br/>
      </w:r>
      <w:r w:rsidR="00B941B6" w:rsidRPr="00B941B6">
        <w:t>Pointer to the area storing the number of data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Return Values</w:t>
      </w:r>
    </w:p>
    <w:p w:rsidR="005359E3" w:rsidRDefault="005359E3" w:rsidP="005359E3">
      <w:pPr>
        <w:ind w:left="720" w:hanging="720"/>
      </w:pPr>
      <w:r w:rsidRPr="006A4D97">
        <w:t>TRUE</w:t>
      </w:r>
      <w:r>
        <w:br/>
      </w:r>
      <w:r w:rsidRPr="006A4D97">
        <w:t xml:space="preserve">Normal completion </w:t>
      </w:r>
    </w:p>
    <w:p w:rsidR="005359E3" w:rsidRPr="00ED0EAF" w:rsidRDefault="005359E3" w:rsidP="005359E3">
      <w:pPr>
        <w:ind w:left="720" w:hanging="720"/>
      </w:pPr>
      <w:r w:rsidRPr="006A4D97">
        <w:t>FALSE</w:t>
      </w:r>
      <w:r>
        <w:br/>
      </w:r>
      <w:r w:rsidRPr="006A4D97">
        <w:t>Abnormal termination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Description</w:t>
      </w:r>
    </w:p>
    <w:p w:rsidR="00E22A03" w:rsidRPr="00AB4E8F" w:rsidRDefault="006318C1" w:rsidP="00E22A03">
      <w:r w:rsidRPr="006318C1">
        <w:t>Confirm the number of received data</w:t>
      </w:r>
      <w:r w:rsidR="00E22A03">
        <w:t>.</w:t>
      </w:r>
    </w:p>
    <w:p w:rsidR="00E22A03" w:rsidRPr="00AE6C94" w:rsidRDefault="00E22A03" w:rsidP="00E22A03">
      <w:pPr>
        <w:rPr>
          <w:b/>
        </w:rPr>
      </w:pPr>
      <w:r w:rsidRPr="00AE6C94">
        <w:rPr>
          <w:b/>
        </w:rPr>
        <w:t>Special Notes</w:t>
      </w:r>
    </w:p>
    <w:p w:rsidR="00E22A03" w:rsidRPr="00AE6C94" w:rsidRDefault="00E22A03" w:rsidP="00E22A03">
      <w:r>
        <w:t>None</w:t>
      </w:r>
    </w:p>
    <w:p w:rsidR="00E22A03" w:rsidRDefault="00E22A03" w:rsidP="00E22A03">
      <w:pPr>
        <w:overflowPunct/>
        <w:autoSpaceDE/>
        <w:autoSpaceDN/>
        <w:adjustRightInd/>
        <w:spacing w:after="0"/>
        <w:textAlignment w:val="auto"/>
        <w:rPr>
          <w:b/>
          <w:sz w:val="24"/>
        </w:rPr>
      </w:pPr>
      <w:r>
        <w:br w:type="page"/>
      </w:r>
    </w:p>
    <w:p w:rsidR="00E22A03" w:rsidRDefault="00795DB1" w:rsidP="00E22A03">
      <w:pPr>
        <w:pStyle w:val="Heading2"/>
      </w:pPr>
      <w:bookmarkStart w:id="21" w:name="_Toc6908410"/>
      <w:r w:rsidRPr="00795DB1">
        <w:lastRenderedPageBreak/>
        <w:t>COM_GetLastError</w:t>
      </w:r>
      <w:bookmarkEnd w:id="21"/>
    </w:p>
    <w:p w:rsidR="001D7212" w:rsidRPr="00AB4E8F" w:rsidRDefault="001D7212" w:rsidP="001D7212">
      <w:r w:rsidRPr="00A50E07">
        <w:t>Obtain error number</w:t>
      </w:r>
      <w:r>
        <w:t>.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Format</w:t>
      </w:r>
    </w:p>
    <w:p w:rsidR="00E22A03" w:rsidRPr="00AE6C94" w:rsidRDefault="00795DB1" w:rsidP="00E22A03">
      <w:pPr>
        <w:pStyle w:val="Quote"/>
        <w:rPr>
          <w:b/>
        </w:rPr>
      </w:pPr>
      <w:r w:rsidRPr="00795DB1">
        <w:t>int COM_GetLastError(void)</w:t>
      </w:r>
      <w:r w:rsidR="00E22A03">
        <w:t>;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Parameters</w:t>
      </w:r>
    </w:p>
    <w:p w:rsidR="00E22A03" w:rsidRPr="00AE6C94" w:rsidRDefault="00E22A03" w:rsidP="00E22A03">
      <w:pPr>
        <w:rPr>
          <w:b/>
        </w:rPr>
      </w:pPr>
      <w:r>
        <w:t>None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Return Values</w:t>
      </w:r>
    </w:p>
    <w:p w:rsidR="005359E3" w:rsidRPr="00ED0EAF" w:rsidRDefault="00037C22" w:rsidP="005359E3">
      <w:pPr>
        <w:ind w:left="720" w:hanging="720"/>
      </w:pPr>
      <w:r w:rsidRPr="00037C22">
        <w:t>Error number of the last error encountered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Description</w:t>
      </w:r>
    </w:p>
    <w:p w:rsidR="00E22A03" w:rsidRPr="00AB4E8F" w:rsidRDefault="00A50E07" w:rsidP="00E22A03">
      <w:r w:rsidRPr="00A50E07">
        <w:t>Obtain error number</w:t>
      </w:r>
      <w:r w:rsidR="00E22A03">
        <w:t>.</w:t>
      </w:r>
    </w:p>
    <w:p w:rsidR="00E22A03" w:rsidRPr="00AE6C94" w:rsidRDefault="00E22A03" w:rsidP="00E22A03">
      <w:pPr>
        <w:rPr>
          <w:b/>
        </w:rPr>
      </w:pPr>
      <w:r w:rsidRPr="00AE6C94">
        <w:rPr>
          <w:b/>
        </w:rPr>
        <w:t>Special Notes</w:t>
      </w:r>
    </w:p>
    <w:p w:rsidR="00E22A03" w:rsidRDefault="00A45E14" w:rsidP="00E22A03">
      <w:r w:rsidRPr="00A8704F">
        <w:rPr>
          <w:highlight w:val="yellow"/>
        </w:rPr>
        <w:t>This version of software does not return any error numbe</w:t>
      </w:r>
      <w:r w:rsidR="00164CAD">
        <w:rPr>
          <w:highlight w:val="yellow"/>
        </w:rPr>
        <w:t>r</w:t>
      </w:r>
      <w:r w:rsidRPr="00A8704F">
        <w:rPr>
          <w:highlight w:val="yellow"/>
        </w:rPr>
        <w:t>. So No one use COM_GetLastError().</w:t>
      </w:r>
    </w:p>
    <w:p w:rsidR="00E22A03" w:rsidRDefault="00E22A03" w:rsidP="00E22A03">
      <w:pPr>
        <w:overflowPunct/>
        <w:autoSpaceDE/>
        <w:autoSpaceDN/>
        <w:adjustRightInd/>
        <w:spacing w:after="0"/>
        <w:textAlignment w:val="auto"/>
        <w:rPr>
          <w:b/>
          <w:sz w:val="24"/>
        </w:rPr>
      </w:pPr>
      <w:r>
        <w:br w:type="page"/>
      </w:r>
    </w:p>
    <w:p w:rsidR="00E22A03" w:rsidRDefault="00795DB1" w:rsidP="00E22A03">
      <w:pPr>
        <w:pStyle w:val="Heading2"/>
      </w:pPr>
      <w:bookmarkStart w:id="22" w:name="_Toc6908411"/>
      <w:r w:rsidRPr="00795DB1">
        <w:lastRenderedPageBreak/>
        <w:t>COM_Is_Open</w:t>
      </w:r>
      <w:bookmarkEnd w:id="22"/>
    </w:p>
    <w:p w:rsidR="001D7212" w:rsidRPr="00AB4E8F" w:rsidRDefault="001D7212" w:rsidP="001D7212">
      <w:r w:rsidRPr="00D52C03">
        <w:t>Acquire communication status</w:t>
      </w:r>
      <w:r>
        <w:t>.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Format</w:t>
      </w:r>
    </w:p>
    <w:p w:rsidR="00E22A03" w:rsidRPr="00AE6C94" w:rsidRDefault="00795DB1" w:rsidP="00E22A03">
      <w:pPr>
        <w:pStyle w:val="Quote"/>
        <w:rPr>
          <w:b/>
        </w:rPr>
      </w:pPr>
      <w:r w:rsidRPr="00795DB1">
        <w:t>int COM_Is_Open(int *mode)</w:t>
      </w:r>
      <w:r w:rsidR="00E22A03">
        <w:t>;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Parameters</w:t>
      </w:r>
    </w:p>
    <w:p w:rsidR="00E22A03" w:rsidRPr="00AE6C94" w:rsidRDefault="00E976B8" w:rsidP="00E976B8">
      <w:pPr>
        <w:ind w:left="720" w:hanging="720"/>
        <w:rPr>
          <w:b/>
        </w:rPr>
      </w:pPr>
      <w:r w:rsidRPr="00E976B8">
        <w:t xml:space="preserve">mode </w:t>
      </w:r>
      <w:r>
        <w:br/>
      </w:r>
      <w:r w:rsidRPr="00E976B8">
        <w:t>Opened mode (the value of the type parameter of the COM_Open () function is stored)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Return Values</w:t>
      </w:r>
    </w:p>
    <w:p w:rsidR="007B1FFD" w:rsidRDefault="007B1FFD" w:rsidP="007B1FFD">
      <w:pPr>
        <w:ind w:left="720" w:hanging="720"/>
      </w:pPr>
      <w:r w:rsidRPr="007B1FFD">
        <w:t xml:space="preserve">TRUE: </w:t>
      </w:r>
      <w:r>
        <w:br/>
      </w:r>
      <w:r w:rsidRPr="007B1FFD">
        <w:t xml:space="preserve">Opened. </w:t>
      </w:r>
    </w:p>
    <w:p w:rsidR="007B1FFD" w:rsidRDefault="007B1FFD" w:rsidP="007B1FFD">
      <w:pPr>
        <w:ind w:left="720" w:hanging="720"/>
      </w:pPr>
      <w:r w:rsidRPr="007B1FFD">
        <w:t xml:space="preserve">FALSE: </w:t>
      </w:r>
      <w:r>
        <w:br/>
      </w:r>
      <w:r w:rsidR="00286E5A">
        <w:t>N</w:t>
      </w:r>
      <w:r w:rsidRPr="007B1FFD">
        <w:t>ot open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Description</w:t>
      </w:r>
    </w:p>
    <w:p w:rsidR="00E22A03" w:rsidRPr="00AB4E8F" w:rsidRDefault="00D52C03" w:rsidP="00E22A03">
      <w:r w:rsidRPr="00D52C03">
        <w:t>Acquire communication status</w:t>
      </w:r>
      <w:r w:rsidR="00E22A03">
        <w:t>.</w:t>
      </w:r>
    </w:p>
    <w:p w:rsidR="00E22A03" w:rsidRPr="00AE6C94" w:rsidRDefault="00E22A03" w:rsidP="00E22A03">
      <w:pPr>
        <w:rPr>
          <w:b/>
        </w:rPr>
      </w:pPr>
      <w:r w:rsidRPr="00AE6C94">
        <w:rPr>
          <w:b/>
        </w:rPr>
        <w:t>Special Notes</w:t>
      </w:r>
    </w:p>
    <w:p w:rsidR="00E22A03" w:rsidRPr="00AE6C94" w:rsidRDefault="00E22A03" w:rsidP="00E22A03">
      <w:r>
        <w:t>None</w:t>
      </w:r>
    </w:p>
    <w:p w:rsidR="00E22A03" w:rsidRDefault="00E22A03" w:rsidP="00E22A03">
      <w:pPr>
        <w:overflowPunct/>
        <w:autoSpaceDE/>
        <w:autoSpaceDN/>
        <w:adjustRightInd/>
        <w:spacing w:after="0"/>
        <w:textAlignment w:val="auto"/>
        <w:rPr>
          <w:b/>
          <w:sz w:val="24"/>
        </w:rPr>
      </w:pPr>
      <w:r>
        <w:br w:type="page"/>
      </w:r>
    </w:p>
    <w:p w:rsidR="00E22A03" w:rsidRDefault="00795DB1" w:rsidP="00E22A03">
      <w:pPr>
        <w:pStyle w:val="Heading2"/>
      </w:pPr>
      <w:bookmarkStart w:id="23" w:name="_Toc6908412"/>
      <w:r w:rsidRPr="00795DB1">
        <w:lastRenderedPageBreak/>
        <w:t>COM_Lock</w:t>
      </w:r>
      <w:bookmarkEnd w:id="23"/>
    </w:p>
    <w:p w:rsidR="001D7212" w:rsidRPr="00AB4E8F" w:rsidRDefault="001D7212" w:rsidP="001D7212">
      <w:r w:rsidRPr="003D1AF4">
        <w:t>Lock communication interface (reserved function)</w:t>
      </w:r>
      <w:r>
        <w:t>.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Format</w:t>
      </w:r>
    </w:p>
    <w:p w:rsidR="00E22A03" w:rsidRPr="00AE6C94" w:rsidRDefault="00795DB1" w:rsidP="00E22A03">
      <w:pPr>
        <w:pStyle w:val="Quote"/>
        <w:rPr>
          <w:b/>
        </w:rPr>
      </w:pPr>
      <w:r w:rsidRPr="00795DB1">
        <w:t>int COM_Lock(void)</w:t>
      </w:r>
      <w:r w:rsidR="00E22A03">
        <w:t>;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Parameters</w:t>
      </w:r>
    </w:p>
    <w:p w:rsidR="00E22A03" w:rsidRPr="00AE6C94" w:rsidRDefault="00E22A03" w:rsidP="00E22A03">
      <w:pPr>
        <w:rPr>
          <w:b/>
        </w:rPr>
      </w:pPr>
      <w:r>
        <w:t>None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Return Values</w:t>
      </w:r>
    </w:p>
    <w:p w:rsidR="005359E3" w:rsidRDefault="005359E3" w:rsidP="005359E3">
      <w:pPr>
        <w:ind w:left="720" w:hanging="720"/>
      </w:pPr>
      <w:r w:rsidRPr="006A4D97">
        <w:t>TRUE</w:t>
      </w:r>
      <w:r>
        <w:br/>
      </w:r>
      <w:r w:rsidRPr="006A4D97">
        <w:t xml:space="preserve">Normal completion </w:t>
      </w:r>
    </w:p>
    <w:p w:rsidR="005359E3" w:rsidRPr="00ED0EAF" w:rsidRDefault="005359E3" w:rsidP="005359E3">
      <w:pPr>
        <w:ind w:left="720" w:hanging="720"/>
      </w:pPr>
      <w:r w:rsidRPr="006A4D97">
        <w:t>FALSE</w:t>
      </w:r>
      <w:r>
        <w:br/>
      </w:r>
      <w:r w:rsidRPr="006A4D97">
        <w:t>Abnormal termination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Description</w:t>
      </w:r>
    </w:p>
    <w:p w:rsidR="00E22A03" w:rsidRPr="00AB4E8F" w:rsidRDefault="003D1AF4" w:rsidP="00E22A03">
      <w:r w:rsidRPr="003D1AF4">
        <w:t>Lock communication interface (reserved function)</w:t>
      </w:r>
      <w:r w:rsidR="00E22A03">
        <w:t>.</w:t>
      </w:r>
    </w:p>
    <w:p w:rsidR="00E22A03" w:rsidRPr="00AE6C94" w:rsidRDefault="00E22A03" w:rsidP="00E22A03">
      <w:pPr>
        <w:rPr>
          <w:b/>
        </w:rPr>
      </w:pPr>
      <w:r w:rsidRPr="00AE6C94">
        <w:rPr>
          <w:b/>
        </w:rPr>
        <w:t>Special Notes</w:t>
      </w:r>
    </w:p>
    <w:p w:rsidR="005F01E6" w:rsidRPr="000321FE" w:rsidRDefault="00985B47" w:rsidP="000B264D">
      <w:pPr>
        <w:rPr>
          <w:highlight w:val="yellow"/>
        </w:rPr>
      </w:pPr>
      <w:r w:rsidRPr="000321FE">
        <w:rPr>
          <w:highlight w:val="yellow"/>
        </w:rPr>
        <w:t xml:space="preserve">Reserved function. </w:t>
      </w:r>
    </w:p>
    <w:p w:rsidR="008D72B8" w:rsidRDefault="00985B47" w:rsidP="000B264D">
      <w:r w:rsidRPr="000321FE">
        <w:rPr>
          <w:highlight w:val="yellow"/>
        </w:rPr>
        <w:t>Just return TRUE.</w:t>
      </w:r>
    </w:p>
    <w:p w:rsidR="00E22A03" w:rsidRPr="000B264D" w:rsidRDefault="00E22A03" w:rsidP="000B264D">
      <w:r>
        <w:br w:type="page"/>
      </w:r>
    </w:p>
    <w:p w:rsidR="00E22A03" w:rsidRDefault="00795DB1" w:rsidP="00E22A03">
      <w:pPr>
        <w:pStyle w:val="Heading2"/>
      </w:pPr>
      <w:bookmarkStart w:id="24" w:name="_Toc6908413"/>
      <w:r w:rsidRPr="00795DB1">
        <w:lastRenderedPageBreak/>
        <w:t>COM_UnLock</w:t>
      </w:r>
      <w:bookmarkEnd w:id="24"/>
    </w:p>
    <w:p w:rsidR="001D7212" w:rsidRPr="00AB4E8F" w:rsidRDefault="001D7212" w:rsidP="001D7212">
      <w:r w:rsidRPr="006123E6">
        <w:t>Unlock communication interface (reserved function)</w:t>
      </w:r>
      <w:r>
        <w:t>.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Format</w:t>
      </w:r>
    </w:p>
    <w:p w:rsidR="00E22A03" w:rsidRPr="00AE6C94" w:rsidRDefault="00795DB1" w:rsidP="00E22A03">
      <w:pPr>
        <w:pStyle w:val="Quote"/>
        <w:rPr>
          <w:b/>
        </w:rPr>
      </w:pPr>
      <w:r w:rsidRPr="00795DB1">
        <w:t>int COM_UnLock(void)</w:t>
      </w:r>
      <w:r w:rsidR="00E22A03">
        <w:t>;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Parameters</w:t>
      </w:r>
    </w:p>
    <w:p w:rsidR="00E22A03" w:rsidRPr="00AE6C94" w:rsidRDefault="00E22A03" w:rsidP="00E22A03">
      <w:pPr>
        <w:rPr>
          <w:b/>
        </w:rPr>
      </w:pPr>
      <w:r>
        <w:t>None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Return Values</w:t>
      </w:r>
    </w:p>
    <w:p w:rsidR="005359E3" w:rsidRDefault="005359E3" w:rsidP="005359E3">
      <w:pPr>
        <w:ind w:left="720" w:hanging="720"/>
      </w:pPr>
      <w:r w:rsidRPr="006A4D97">
        <w:t>TRUE</w:t>
      </w:r>
      <w:r>
        <w:br/>
      </w:r>
      <w:r w:rsidRPr="006A4D97">
        <w:t xml:space="preserve">Normal completion </w:t>
      </w:r>
    </w:p>
    <w:p w:rsidR="005359E3" w:rsidRPr="00ED0EAF" w:rsidRDefault="005359E3" w:rsidP="005359E3">
      <w:pPr>
        <w:ind w:left="720" w:hanging="720"/>
      </w:pPr>
      <w:r w:rsidRPr="006A4D97">
        <w:t>FALSE</w:t>
      </w:r>
      <w:r>
        <w:br/>
      </w:r>
      <w:r w:rsidRPr="006A4D97">
        <w:t>Abnormal termination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Description</w:t>
      </w:r>
    </w:p>
    <w:p w:rsidR="00E22A03" w:rsidRPr="00AB4E8F" w:rsidRDefault="006123E6" w:rsidP="00E22A03">
      <w:r w:rsidRPr="006123E6">
        <w:t>Unlock communication interface (reserved function)</w:t>
      </w:r>
      <w:r w:rsidR="00E22A03">
        <w:t>.</w:t>
      </w:r>
    </w:p>
    <w:p w:rsidR="00E22A03" w:rsidRPr="00AE6C94" w:rsidRDefault="00E22A03" w:rsidP="00E22A03">
      <w:pPr>
        <w:rPr>
          <w:b/>
        </w:rPr>
      </w:pPr>
      <w:r w:rsidRPr="00AE6C94">
        <w:rPr>
          <w:b/>
        </w:rPr>
        <w:t>Special Notes</w:t>
      </w:r>
    </w:p>
    <w:p w:rsidR="005F01E6" w:rsidRPr="000321FE" w:rsidRDefault="00710984" w:rsidP="00E22A03">
      <w:pPr>
        <w:rPr>
          <w:highlight w:val="yellow"/>
        </w:rPr>
      </w:pPr>
      <w:r w:rsidRPr="000321FE">
        <w:rPr>
          <w:highlight w:val="yellow"/>
        </w:rPr>
        <w:t xml:space="preserve">Reserved function. </w:t>
      </w:r>
    </w:p>
    <w:p w:rsidR="00E22A03" w:rsidRPr="00AE6C94" w:rsidRDefault="00710984" w:rsidP="00E22A03">
      <w:r w:rsidRPr="000321FE">
        <w:rPr>
          <w:highlight w:val="yellow"/>
        </w:rPr>
        <w:t>Just return TRUE.</w:t>
      </w:r>
    </w:p>
    <w:p w:rsidR="00E22A03" w:rsidRDefault="00E22A03" w:rsidP="00E22A03">
      <w:pPr>
        <w:overflowPunct/>
        <w:autoSpaceDE/>
        <w:autoSpaceDN/>
        <w:adjustRightInd/>
        <w:spacing w:after="0"/>
        <w:textAlignment w:val="auto"/>
        <w:rPr>
          <w:b/>
          <w:sz w:val="24"/>
        </w:rPr>
      </w:pPr>
      <w:r>
        <w:br w:type="page"/>
      </w:r>
    </w:p>
    <w:p w:rsidR="00E22A03" w:rsidRDefault="00795DB1" w:rsidP="00E22A03">
      <w:pPr>
        <w:pStyle w:val="Heading2"/>
      </w:pPr>
      <w:bookmarkStart w:id="25" w:name="_Toc6908414"/>
      <w:r w:rsidRPr="00795DB1">
        <w:lastRenderedPageBreak/>
        <w:t>COM_SetTransferSize</w:t>
      </w:r>
      <w:bookmarkEnd w:id="25"/>
    </w:p>
    <w:p w:rsidR="001D7212" w:rsidRPr="00AB4E8F" w:rsidRDefault="001D7212" w:rsidP="001D7212">
      <w:r w:rsidRPr="009415CC">
        <w:t>USB communication transfer size setting</w:t>
      </w:r>
      <w:r>
        <w:t>.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Format</w:t>
      </w:r>
    </w:p>
    <w:p w:rsidR="00E22A03" w:rsidRPr="00AE6C94" w:rsidRDefault="00795DB1" w:rsidP="00E22A03">
      <w:pPr>
        <w:pStyle w:val="Quote"/>
        <w:rPr>
          <w:b/>
        </w:rPr>
      </w:pPr>
      <w:r w:rsidRPr="00795DB1">
        <w:t>int COM_SetTransferSize(long size)</w:t>
      </w:r>
      <w:r w:rsidR="00E22A03">
        <w:t>;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Parameters</w:t>
      </w:r>
    </w:p>
    <w:p w:rsidR="00E22A03" w:rsidRPr="00AE6C94" w:rsidRDefault="009415CC" w:rsidP="009415CC">
      <w:pPr>
        <w:ind w:left="720" w:hanging="720"/>
        <w:rPr>
          <w:b/>
        </w:rPr>
      </w:pPr>
      <w:r>
        <w:t>size</w:t>
      </w:r>
      <w:r w:rsidRPr="009415CC">
        <w:t xml:space="preserve"> </w:t>
      </w:r>
      <w:r>
        <w:br/>
      </w:r>
      <w:r w:rsidRPr="009415CC">
        <w:t>Specify transfer size (in byte units)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Return Values</w:t>
      </w:r>
    </w:p>
    <w:p w:rsidR="005359E3" w:rsidRDefault="005359E3" w:rsidP="005359E3">
      <w:pPr>
        <w:ind w:left="720" w:hanging="720"/>
      </w:pPr>
      <w:r w:rsidRPr="006A4D97">
        <w:t>TRUE</w:t>
      </w:r>
      <w:r>
        <w:br/>
      </w:r>
      <w:r w:rsidRPr="006A4D97">
        <w:t xml:space="preserve">Normal completion </w:t>
      </w:r>
    </w:p>
    <w:p w:rsidR="005359E3" w:rsidRPr="00ED0EAF" w:rsidRDefault="005359E3" w:rsidP="005359E3">
      <w:pPr>
        <w:ind w:left="720" w:hanging="720"/>
      </w:pPr>
      <w:r w:rsidRPr="006A4D97">
        <w:t>FALSE</w:t>
      </w:r>
      <w:r>
        <w:br/>
      </w:r>
      <w:r w:rsidRPr="006A4D97">
        <w:t>Abnormal termination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Description</w:t>
      </w:r>
    </w:p>
    <w:p w:rsidR="00E22A03" w:rsidRPr="00AB4E8F" w:rsidRDefault="009415CC" w:rsidP="00E22A03">
      <w:r w:rsidRPr="009415CC">
        <w:t>USB communication transfer size setting</w:t>
      </w:r>
      <w:r w:rsidR="00E22A03">
        <w:t>.</w:t>
      </w:r>
    </w:p>
    <w:p w:rsidR="00E22A03" w:rsidRPr="00AE6C94" w:rsidRDefault="00E22A03" w:rsidP="00E22A03">
      <w:pPr>
        <w:rPr>
          <w:b/>
        </w:rPr>
      </w:pPr>
      <w:r w:rsidRPr="00AE6C94">
        <w:rPr>
          <w:b/>
        </w:rPr>
        <w:t>Special Notes</w:t>
      </w:r>
    </w:p>
    <w:p w:rsidR="00E969C1" w:rsidRPr="000321FE" w:rsidRDefault="001F23FF" w:rsidP="00E969C1">
      <w:pPr>
        <w:rPr>
          <w:highlight w:val="yellow"/>
        </w:rPr>
      </w:pPr>
      <w:r w:rsidRPr="000321FE">
        <w:rPr>
          <w:highlight w:val="yellow"/>
        </w:rPr>
        <w:t>In this development</w:t>
      </w:r>
      <w:r w:rsidR="004C6A88" w:rsidRPr="000321FE">
        <w:rPr>
          <w:highlight w:val="yellow"/>
        </w:rPr>
        <w:t>, fixed t</w:t>
      </w:r>
      <w:r w:rsidR="00E969C1" w:rsidRPr="000321FE">
        <w:rPr>
          <w:highlight w:val="yellow"/>
        </w:rPr>
        <w:t xml:space="preserve">ransfer size </w:t>
      </w:r>
      <w:r w:rsidR="004C6A88" w:rsidRPr="000321FE">
        <w:rPr>
          <w:highlight w:val="yellow"/>
        </w:rPr>
        <w:t>is used.</w:t>
      </w:r>
    </w:p>
    <w:p w:rsidR="00E22A03" w:rsidRPr="00AE6C94" w:rsidRDefault="00E969C1" w:rsidP="00E969C1">
      <w:r w:rsidRPr="000321FE">
        <w:rPr>
          <w:highlight w:val="yellow"/>
        </w:rPr>
        <w:t>Just return TRUE.</w:t>
      </w:r>
    </w:p>
    <w:p w:rsidR="00E22A03" w:rsidRDefault="00E22A03" w:rsidP="00E22A03">
      <w:pPr>
        <w:overflowPunct/>
        <w:autoSpaceDE/>
        <w:autoSpaceDN/>
        <w:adjustRightInd/>
        <w:spacing w:after="0"/>
        <w:textAlignment w:val="auto"/>
        <w:rPr>
          <w:b/>
          <w:sz w:val="24"/>
        </w:rPr>
      </w:pPr>
      <w:r>
        <w:br w:type="page"/>
      </w:r>
    </w:p>
    <w:p w:rsidR="00E22A03" w:rsidRDefault="00795DB1" w:rsidP="00E22A03">
      <w:pPr>
        <w:pStyle w:val="Heading2"/>
      </w:pPr>
      <w:bookmarkStart w:id="26" w:name="_Toc6908415"/>
      <w:r w:rsidRPr="00795DB1">
        <w:lastRenderedPageBreak/>
        <w:t>COM_VendorControlIn</w:t>
      </w:r>
      <w:bookmarkEnd w:id="26"/>
    </w:p>
    <w:p w:rsidR="001D7212" w:rsidRPr="00AB4E8F" w:rsidRDefault="001D7212" w:rsidP="001D7212">
      <w:r w:rsidRPr="00D35D62">
        <w:t>USB vendor control in</w:t>
      </w:r>
      <w:r>
        <w:t>.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Format</w:t>
      </w:r>
    </w:p>
    <w:p w:rsidR="00E22A03" w:rsidRPr="00AE6C94" w:rsidRDefault="00795DB1" w:rsidP="00E22A03">
      <w:pPr>
        <w:pStyle w:val="Quote"/>
        <w:rPr>
          <w:b/>
        </w:rPr>
      </w:pPr>
      <w:r w:rsidRPr="00795DB1">
        <w:t>int COM_VendorControlIn(char req, unsigned short val, unsigned short index, char *in, int len)</w:t>
      </w:r>
      <w:r w:rsidR="00E22A03">
        <w:t>;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Parameters</w:t>
      </w:r>
    </w:p>
    <w:p w:rsidR="00D35D62" w:rsidRDefault="008E7730" w:rsidP="008E7730">
      <w:pPr>
        <w:ind w:left="720" w:hanging="720"/>
      </w:pPr>
      <w:r>
        <w:t>req</w:t>
      </w:r>
      <w:r w:rsidR="00D35D62">
        <w:t xml:space="preserve"> </w:t>
      </w:r>
      <w:r>
        <w:br/>
      </w:r>
      <w:r w:rsidR="00D35D62">
        <w:t>Request of control transfer</w:t>
      </w:r>
    </w:p>
    <w:p w:rsidR="00D35D62" w:rsidRDefault="008E7730" w:rsidP="008E7730">
      <w:pPr>
        <w:ind w:left="720" w:hanging="720"/>
      </w:pPr>
      <w:r>
        <w:t>val</w:t>
      </w:r>
      <w:r w:rsidR="00D35D62">
        <w:t xml:space="preserve"> </w:t>
      </w:r>
      <w:r>
        <w:br/>
      </w:r>
      <w:r w:rsidR="00004B0C">
        <w:t xml:space="preserve">Value of </w:t>
      </w:r>
      <w:r w:rsidR="00D35D62">
        <w:t>control transfer</w:t>
      </w:r>
    </w:p>
    <w:p w:rsidR="00D35D62" w:rsidRDefault="008E7730" w:rsidP="008E7730">
      <w:pPr>
        <w:ind w:left="720" w:hanging="720"/>
      </w:pPr>
      <w:r>
        <w:t>index</w:t>
      </w:r>
      <w:r w:rsidR="00D35D62">
        <w:t xml:space="preserve"> </w:t>
      </w:r>
      <w:r>
        <w:br/>
      </w:r>
      <w:r w:rsidR="00D35D62">
        <w:t>Index of control transfer</w:t>
      </w:r>
    </w:p>
    <w:p w:rsidR="00D35D62" w:rsidRDefault="008E7730" w:rsidP="008E7730">
      <w:pPr>
        <w:ind w:left="720" w:hanging="720"/>
      </w:pPr>
      <w:r>
        <w:t>in</w:t>
      </w:r>
      <w:r w:rsidR="00D35D62">
        <w:t xml:space="preserve"> </w:t>
      </w:r>
      <w:r>
        <w:br/>
      </w:r>
      <w:r w:rsidR="00B42F75">
        <w:t>I</w:t>
      </w:r>
      <w:r w:rsidR="00D35D62">
        <w:t>nput area</w:t>
      </w:r>
    </w:p>
    <w:p w:rsidR="00E22A03" w:rsidRPr="00AE6C94" w:rsidRDefault="008E7730" w:rsidP="008E7730">
      <w:pPr>
        <w:ind w:left="720" w:hanging="720"/>
        <w:rPr>
          <w:b/>
        </w:rPr>
      </w:pPr>
      <w:r>
        <w:t>len</w:t>
      </w:r>
      <w:r w:rsidR="00D35D62">
        <w:t xml:space="preserve"> </w:t>
      </w:r>
      <w:r>
        <w:br/>
      </w:r>
      <w:r w:rsidR="00D35D62">
        <w:t>Input area size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Return Values</w:t>
      </w:r>
    </w:p>
    <w:p w:rsidR="005359E3" w:rsidRDefault="005359E3" w:rsidP="005359E3">
      <w:pPr>
        <w:ind w:left="720" w:hanging="720"/>
      </w:pPr>
      <w:r w:rsidRPr="006A4D97">
        <w:t>TRUE</w:t>
      </w:r>
      <w:r>
        <w:br/>
      </w:r>
      <w:r w:rsidRPr="006A4D97">
        <w:t xml:space="preserve">Normal completion </w:t>
      </w:r>
    </w:p>
    <w:p w:rsidR="005359E3" w:rsidRPr="00ED0EAF" w:rsidRDefault="005359E3" w:rsidP="005359E3">
      <w:pPr>
        <w:ind w:left="720" w:hanging="720"/>
      </w:pPr>
      <w:r w:rsidRPr="006A4D97">
        <w:t>FALSE</w:t>
      </w:r>
      <w:r>
        <w:br/>
      </w:r>
      <w:r w:rsidRPr="006A4D97">
        <w:t>Abnormal termination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Description</w:t>
      </w:r>
    </w:p>
    <w:p w:rsidR="00E22A03" w:rsidRPr="00AB4E8F" w:rsidRDefault="00D35D62" w:rsidP="00E22A03">
      <w:r w:rsidRPr="00D35D62">
        <w:t>USB vendor control in</w:t>
      </w:r>
      <w:r w:rsidR="00E22A03">
        <w:t>.</w:t>
      </w:r>
    </w:p>
    <w:p w:rsidR="00E22A03" w:rsidRPr="00AE6C94" w:rsidRDefault="00E22A03" w:rsidP="00E22A03">
      <w:pPr>
        <w:rPr>
          <w:b/>
        </w:rPr>
      </w:pPr>
      <w:r w:rsidRPr="00AE6C94">
        <w:rPr>
          <w:b/>
        </w:rPr>
        <w:t>Special Notes</w:t>
      </w:r>
    </w:p>
    <w:p w:rsidR="00202601" w:rsidRPr="000321FE" w:rsidRDefault="00202601" w:rsidP="00202601">
      <w:pPr>
        <w:rPr>
          <w:highlight w:val="yellow"/>
        </w:rPr>
      </w:pPr>
      <w:r w:rsidRPr="000321FE">
        <w:rPr>
          <w:highlight w:val="yellow"/>
        </w:rPr>
        <w:t>Not implement in this development.</w:t>
      </w:r>
    </w:p>
    <w:p w:rsidR="00202601" w:rsidRPr="00AE6C94" w:rsidRDefault="00202601" w:rsidP="00202601">
      <w:r w:rsidRPr="000321FE">
        <w:rPr>
          <w:highlight w:val="yellow"/>
        </w:rPr>
        <w:t>Just return TRUE.</w:t>
      </w:r>
    </w:p>
    <w:p w:rsidR="00E22A03" w:rsidRDefault="00E22A03" w:rsidP="00E22A03">
      <w:pPr>
        <w:overflowPunct/>
        <w:autoSpaceDE/>
        <w:autoSpaceDN/>
        <w:adjustRightInd/>
        <w:spacing w:after="0"/>
        <w:textAlignment w:val="auto"/>
        <w:rPr>
          <w:b/>
          <w:sz w:val="24"/>
        </w:rPr>
      </w:pPr>
      <w:r>
        <w:br w:type="page"/>
      </w:r>
    </w:p>
    <w:p w:rsidR="00E22A03" w:rsidRDefault="00795DB1" w:rsidP="00E22A03">
      <w:pPr>
        <w:pStyle w:val="Heading2"/>
      </w:pPr>
      <w:bookmarkStart w:id="27" w:name="_Toc6908416"/>
      <w:r w:rsidRPr="00795DB1">
        <w:lastRenderedPageBreak/>
        <w:t>COM_VendorControlOut</w:t>
      </w:r>
      <w:bookmarkEnd w:id="27"/>
    </w:p>
    <w:p w:rsidR="001D7212" w:rsidRPr="00AB4E8F" w:rsidRDefault="001D7212" w:rsidP="001D7212">
      <w:r w:rsidRPr="00C10F51">
        <w:t>USB vendor control out</w:t>
      </w:r>
      <w:r>
        <w:t>.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Format</w:t>
      </w:r>
    </w:p>
    <w:p w:rsidR="00E22A03" w:rsidRPr="00AE6C94" w:rsidRDefault="00795DB1" w:rsidP="00E22A03">
      <w:pPr>
        <w:pStyle w:val="Quote"/>
        <w:rPr>
          <w:b/>
        </w:rPr>
      </w:pPr>
      <w:r w:rsidRPr="00795DB1">
        <w:t>int COM_VendorControlOut(char req, unsigned short val, unsigned short index, char *out, int len)</w:t>
      </w:r>
      <w:r w:rsidR="00E22A03">
        <w:t>;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Parameters</w:t>
      </w:r>
    </w:p>
    <w:p w:rsidR="00DA4AED" w:rsidRDefault="00DA4AED" w:rsidP="00DA4AED">
      <w:pPr>
        <w:ind w:left="720" w:hanging="720"/>
      </w:pPr>
      <w:r>
        <w:t xml:space="preserve">req </w:t>
      </w:r>
      <w:r>
        <w:br/>
        <w:t>Request of control transfer</w:t>
      </w:r>
    </w:p>
    <w:p w:rsidR="00DA4AED" w:rsidRDefault="00DA4AED" w:rsidP="00DA4AED">
      <w:pPr>
        <w:ind w:left="720" w:hanging="720"/>
      </w:pPr>
      <w:r>
        <w:t xml:space="preserve">val </w:t>
      </w:r>
      <w:r>
        <w:br/>
      </w:r>
      <w:r w:rsidR="009D4046">
        <w:t xml:space="preserve">Value of </w:t>
      </w:r>
      <w:r>
        <w:t>control transfer</w:t>
      </w:r>
    </w:p>
    <w:p w:rsidR="00DA4AED" w:rsidRDefault="00DA4AED" w:rsidP="00DA4AED">
      <w:pPr>
        <w:ind w:left="720" w:hanging="720"/>
      </w:pPr>
      <w:r>
        <w:t xml:space="preserve">index </w:t>
      </w:r>
      <w:r>
        <w:br/>
        <w:t>Index of control transfer</w:t>
      </w:r>
    </w:p>
    <w:p w:rsidR="00DA4AED" w:rsidRDefault="00DA4AED" w:rsidP="00DA4AED">
      <w:pPr>
        <w:ind w:left="720" w:hanging="720"/>
      </w:pPr>
      <w:r>
        <w:t xml:space="preserve">out </w:t>
      </w:r>
      <w:r>
        <w:br/>
        <w:t>Output area</w:t>
      </w:r>
    </w:p>
    <w:p w:rsidR="00E22A03" w:rsidRPr="00AE6C94" w:rsidRDefault="00DA4AED" w:rsidP="00DA4AED">
      <w:pPr>
        <w:ind w:left="720" w:hanging="720"/>
        <w:rPr>
          <w:b/>
        </w:rPr>
      </w:pPr>
      <w:r>
        <w:t xml:space="preserve">len </w:t>
      </w:r>
      <w:r>
        <w:br/>
        <w:t>Output area size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Return Values</w:t>
      </w:r>
    </w:p>
    <w:p w:rsidR="005359E3" w:rsidRDefault="005359E3" w:rsidP="005359E3">
      <w:pPr>
        <w:ind w:left="720" w:hanging="720"/>
      </w:pPr>
      <w:r w:rsidRPr="006A4D97">
        <w:t>TRUE</w:t>
      </w:r>
      <w:r>
        <w:br/>
      </w:r>
      <w:r w:rsidRPr="006A4D97">
        <w:t xml:space="preserve">Normal completion </w:t>
      </w:r>
    </w:p>
    <w:p w:rsidR="005359E3" w:rsidRPr="00ED0EAF" w:rsidRDefault="005359E3" w:rsidP="005359E3">
      <w:pPr>
        <w:ind w:left="720" w:hanging="720"/>
      </w:pPr>
      <w:r w:rsidRPr="006A4D97">
        <w:t>FALSE</w:t>
      </w:r>
      <w:r>
        <w:br/>
      </w:r>
      <w:r w:rsidRPr="006A4D97">
        <w:t>Abnormal termination</w:t>
      </w:r>
    </w:p>
    <w:p w:rsidR="00E22A03" w:rsidRDefault="00E22A03" w:rsidP="00E22A03">
      <w:pPr>
        <w:rPr>
          <w:b/>
        </w:rPr>
      </w:pPr>
      <w:r w:rsidRPr="00AE6C94">
        <w:rPr>
          <w:b/>
        </w:rPr>
        <w:t>Description</w:t>
      </w:r>
    </w:p>
    <w:p w:rsidR="00E22A03" w:rsidRPr="00AB4E8F" w:rsidRDefault="00C10F51" w:rsidP="00E22A03">
      <w:r w:rsidRPr="00C10F51">
        <w:t>USB vendor control out</w:t>
      </w:r>
      <w:r w:rsidR="00E22A03">
        <w:t>.</w:t>
      </w:r>
    </w:p>
    <w:p w:rsidR="00E22A03" w:rsidRPr="00AE6C94" w:rsidRDefault="00E22A03" w:rsidP="00E22A03">
      <w:pPr>
        <w:rPr>
          <w:b/>
        </w:rPr>
      </w:pPr>
      <w:r w:rsidRPr="00AE6C94">
        <w:rPr>
          <w:b/>
        </w:rPr>
        <w:t>Special Notes</w:t>
      </w:r>
    </w:p>
    <w:p w:rsidR="00202601" w:rsidRPr="000321FE" w:rsidRDefault="00202601" w:rsidP="00202601">
      <w:pPr>
        <w:rPr>
          <w:highlight w:val="yellow"/>
        </w:rPr>
      </w:pPr>
      <w:r w:rsidRPr="000321FE">
        <w:rPr>
          <w:highlight w:val="yellow"/>
        </w:rPr>
        <w:t>Not implement in this development.</w:t>
      </w:r>
    </w:p>
    <w:p w:rsidR="00202601" w:rsidRPr="00AE6C94" w:rsidRDefault="00202601" w:rsidP="00202601">
      <w:r w:rsidRPr="000321FE">
        <w:rPr>
          <w:highlight w:val="yellow"/>
        </w:rPr>
        <w:t>Just return TRUE.</w:t>
      </w:r>
    </w:p>
    <w:p w:rsidR="00E22A03" w:rsidRDefault="00E22A03" w:rsidP="00E22A03">
      <w:pPr>
        <w:overflowPunct/>
        <w:autoSpaceDE/>
        <w:autoSpaceDN/>
        <w:adjustRightInd/>
        <w:spacing w:after="0"/>
        <w:textAlignment w:val="auto"/>
        <w:rPr>
          <w:b/>
          <w:sz w:val="24"/>
        </w:rPr>
      </w:pPr>
      <w:r>
        <w:br w:type="page"/>
      </w:r>
    </w:p>
    <w:p w:rsidR="0098012B" w:rsidRDefault="0098012B" w:rsidP="00B75C77">
      <w:pPr>
        <w:pStyle w:val="Heading1"/>
      </w:pPr>
      <w:bookmarkStart w:id="28" w:name="_Toc6908417"/>
      <w:r>
        <w:lastRenderedPageBreak/>
        <w:t>FFW</w:t>
      </w:r>
      <w:bookmarkEnd w:id="28"/>
    </w:p>
    <w:p w:rsidR="000B234E" w:rsidRPr="000B234E" w:rsidRDefault="00C259EB" w:rsidP="000B234E">
      <w:r>
        <w:t xml:space="preserve">Please refer to </w:t>
      </w:r>
      <w:r w:rsidRPr="00C259EB">
        <w:t>FFW_file_list.xlsx</w:t>
      </w:r>
      <w:r>
        <w:t xml:space="preserve"> for the list of FFW API and modification</w:t>
      </w:r>
      <w:r w:rsidR="00295C0C">
        <w:t xml:space="preserve"> points</w:t>
      </w:r>
      <w:r>
        <w:t>.</w:t>
      </w:r>
    </w:p>
    <w:p w:rsidR="0098012B" w:rsidRDefault="00455D20" w:rsidP="00455D20">
      <w:pPr>
        <w:pStyle w:val="Heading1"/>
      </w:pPr>
      <w:bookmarkStart w:id="29" w:name="_Toc6908418"/>
      <w:r>
        <w:lastRenderedPageBreak/>
        <w:t>NDEB App</w:t>
      </w:r>
      <w:bookmarkEnd w:id="29"/>
    </w:p>
    <w:p w:rsidR="004361EB" w:rsidRDefault="00B80AFF" w:rsidP="00B80AFF">
      <w:pPr>
        <w:pStyle w:val="Heading2"/>
      </w:pPr>
      <w:bookmarkStart w:id="30" w:name="_Toc6908419"/>
      <w:r>
        <w:t>Initialize Sequence (E2)</w:t>
      </w:r>
      <w:bookmarkEnd w:id="30"/>
    </w:p>
    <w:p w:rsidR="00B80AFF" w:rsidRPr="00EB5DAC" w:rsidRDefault="00B80AFF" w:rsidP="00B80AFF">
      <w:pPr>
        <w:pStyle w:val="BodyText2"/>
      </w:pPr>
      <w:r w:rsidRPr="00EB5DAC">
        <w:t>At FFWE2RX startup, it is necessary to issue commands following the sequence described below.</w:t>
      </w:r>
    </w:p>
    <w:p w:rsidR="00B80AFF" w:rsidRPr="00EB5DAC" w:rsidRDefault="00B80AFF" w:rsidP="00B80AFF">
      <w:pPr>
        <w:pStyle w:val="BodyText2"/>
      </w:pPr>
      <w:r w:rsidRPr="00EB5DAC">
        <w:t>Unless the sequence below is executed, command behavior cannot be guaranteed.</w:t>
      </w:r>
    </w:p>
    <w:p w:rsidR="00B80AFF" w:rsidRDefault="00B80AFF" w:rsidP="004361EB"/>
    <w:p w:rsidR="00B80AFF" w:rsidRPr="00EB5DAC" w:rsidRDefault="00B80AFF" w:rsidP="00B80AFF">
      <w:pPr>
        <w:pStyle w:val="Caption"/>
        <w:keepNext/>
        <w:ind w:firstLineChars="50" w:firstLine="100"/>
      </w:pPr>
      <w:r w:rsidRPr="00EB5DAC">
        <w:t xml:space="preserve">FFW </w:t>
      </w:r>
      <w:r>
        <w:t>Interface</w:t>
      </w:r>
      <w:r w:rsidRPr="00EB5DAC">
        <w:t xml:space="preserve"> Issuing Sequence at Debugger Startup (FINE)</w:t>
      </w:r>
    </w:p>
    <w:tbl>
      <w:tblPr>
        <w:tblW w:w="9917" w:type="dxa"/>
        <w:tblInd w:w="1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76"/>
        <w:gridCol w:w="2504"/>
        <w:gridCol w:w="4394"/>
        <w:gridCol w:w="1843"/>
      </w:tblGrid>
      <w:tr w:rsidR="00B80AFF" w:rsidRPr="00CB334A" w:rsidTr="00B80AFF">
        <w:trPr>
          <w:cantSplit/>
          <w:trHeight w:val="225"/>
        </w:trPr>
        <w:tc>
          <w:tcPr>
            <w:tcW w:w="1176" w:type="dxa"/>
            <w:tcBorders>
              <w:top w:val="single" w:sz="12" w:space="0" w:color="auto"/>
              <w:bottom w:val="double" w:sz="4" w:space="0" w:color="auto"/>
            </w:tcBorders>
          </w:tcPr>
          <w:p w:rsidR="00B80AFF" w:rsidRPr="00CB334A" w:rsidRDefault="00B80AFF" w:rsidP="00555740">
            <w:pPr>
              <w:spacing w:line="240" w:lineRule="exact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Interface i</w:t>
            </w:r>
            <w:r w:rsidRPr="00CB334A">
              <w:rPr>
                <w:noProof/>
                <w:sz w:val="18"/>
                <w:szCs w:val="18"/>
              </w:rPr>
              <w:t>ssuing No.</w:t>
            </w:r>
          </w:p>
        </w:tc>
        <w:tc>
          <w:tcPr>
            <w:tcW w:w="2504" w:type="dxa"/>
            <w:tcBorders>
              <w:top w:val="single" w:sz="12" w:space="0" w:color="auto"/>
              <w:bottom w:val="double" w:sz="4" w:space="0" w:color="auto"/>
            </w:tcBorders>
          </w:tcPr>
          <w:p w:rsidR="00B80AFF" w:rsidRPr="00CB334A" w:rsidRDefault="00B80AFF" w:rsidP="00555740">
            <w:pPr>
              <w:spacing w:line="240" w:lineRule="exac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Interface</w:t>
            </w:r>
            <w:r w:rsidRPr="00CB334A">
              <w:rPr>
                <w:noProof/>
                <w:sz w:val="18"/>
                <w:szCs w:val="18"/>
              </w:rPr>
              <w:t xml:space="preserve"> name</w:t>
            </w:r>
          </w:p>
        </w:tc>
        <w:tc>
          <w:tcPr>
            <w:tcW w:w="4394" w:type="dxa"/>
            <w:tcBorders>
              <w:top w:val="single" w:sz="12" w:space="0" w:color="auto"/>
              <w:bottom w:val="double" w:sz="4" w:space="0" w:color="auto"/>
            </w:tcBorders>
          </w:tcPr>
          <w:p w:rsidR="00B80AFF" w:rsidRPr="00CB334A" w:rsidRDefault="00B80AFF" w:rsidP="00555740">
            <w:pPr>
              <w:spacing w:line="240" w:lineRule="exact"/>
              <w:rPr>
                <w:noProof/>
                <w:sz w:val="18"/>
                <w:szCs w:val="18"/>
              </w:rPr>
            </w:pPr>
            <w:r w:rsidRPr="00CB334A">
              <w:rPr>
                <w:noProof/>
                <w:sz w:val="18"/>
                <w:szCs w:val="18"/>
              </w:rPr>
              <w:t>Content</w:t>
            </w:r>
          </w:p>
        </w:tc>
        <w:tc>
          <w:tcPr>
            <w:tcW w:w="1843" w:type="dxa"/>
            <w:tcBorders>
              <w:top w:val="single" w:sz="12" w:space="0" w:color="auto"/>
              <w:bottom w:val="double" w:sz="4" w:space="0" w:color="auto"/>
            </w:tcBorders>
          </w:tcPr>
          <w:p w:rsidR="00B80AFF" w:rsidRPr="00CB334A" w:rsidRDefault="00B80AFF" w:rsidP="00555740">
            <w:pPr>
              <w:spacing w:line="240" w:lineRule="exact"/>
              <w:rPr>
                <w:noProof/>
                <w:sz w:val="18"/>
                <w:szCs w:val="18"/>
              </w:rPr>
            </w:pPr>
            <w:r w:rsidRPr="00CB334A">
              <w:rPr>
                <w:noProof/>
                <w:sz w:val="18"/>
                <w:szCs w:val="18"/>
              </w:rPr>
              <w:t>Remark</w:t>
            </w:r>
          </w:p>
        </w:tc>
      </w:tr>
      <w:tr w:rsidR="00B80AFF" w:rsidRPr="00CB334A" w:rsidTr="00B80AFF">
        <w:trPr>
          <w:cantSplit/>
          <w:trHeight w:val="225"/>
        </w:trPr>
        <w:tc>
          <w:tcPr>
            <w:tcW w:w="1176" w:type="dxa"/>
            <w:tcBorders>
              <w:top w:val="double" w:sz="4" w:space="0" w:color="auto"/>
              <w:bottom w:val="single" w:sz="4" w:space="0" w:color="auto"/>
            </w:tcBorders>
          </w:tcPr>
          <w:p w:rsidR="00B80AFF" w:rsidRPr="00CB334A" w:rsidRDefault="00B80AFF" w:rsidP="00555740">
            <w:pPr>
              <w:spacing w:line="240" w:lineRule="exact"/>
              <w:jc w:val="center"/>
              <w:rPr>
                <w:noProof/>
                <w:sz w:val="18"/>
                <w:szCs w:val="18"/>
              </w:rPr>
            </w:pPr>
            <w:r w:rsidRPr="00CB334A">
              <w:rPr>
                <w:rFonts w:hint="eastAsia"/>
                <w:noProof/>
                <w:sz w:val="18"/>
                <w:szCs w:val="18"/>
              </w:rPr>
              <w:t>1</w:t>
            </w:r>
          </w:p>
        </w:tc>
        <w:tc>
          <w:tcPr>
            <w:tcW w:w="2504" w:type="dxa"/>
            <w:tcBorders>
              <w:top w:val="double" w:sz="4" w:space="0" w:color="auto"/>
              <w:bottom w:val="single" w:sz="4" w:space="0" w:color="auto"/>
            </w:tcBorders>
          </w:tcPr>
          <w:p w:rsidR="00B80AFF" w:rsidRPr="00CB334A" w:rsidRDefault="00B80AFF" w:rsidP="00555740">
            <w:pPr>
              <w:spacing w:line="240" w:lineRule="exact"/>
              <w:rPr>
                <w:noProof/>
                <w:sz w:val="18"/>
                <w:szCs w:val="18"/>
              </w:rPr>
            </w:pPr>
            <w:r w:rsidRPr="00CB334A">
              <w:rPr>
                <w:rFonts w:hint="eastAsia"/>
                <w:noProof/>
                <w:sz w:val="18"/>
                <w:szCs w:val="18"/>
              </w:rPr>
              <w:t>FFWE20Cmd_INIT</w:t>
            </w:r>
          </w:p>
        </w:tc>
        <w:tc>
          <w:tcPr>
            <w:tcW w:w="4394" w:type="dxa"/>
            <w:tcBorders>
              <w:top w:val="double" w:sz="4" w:space="0" w:color="auto"/>
              <w:bottom w:val="single" w:sz="4" w:space="0" w:color="auto"/>
            </w:tcBorders>
          </w:tcPr>
          <w:p w:rsidR="00B80AFF" w:rsidRPr="00CB334A" w:rsidRDefault="00B80AFF" w:rsidP="00555740">
            <w:pPr>
              <w:spacing w:line="240" w:lineRule="exact"/>
              <w:rPr>
                <w:noProof/>
                <w:sz w:val="18"/>
                <w:szCs w:val="18"/>
              </w:rPr>
            </w:pPr>
            <w:r w:rsidRPr="00CB334A">
              <w:rPr>
                <w:noProof/>
                <w:sz w:val="18"/>
                <w:szCs w:val="18"/>
              </w:rPr>
              <w:t>Initializes FFW module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4" w:space="0" w:color="auto"/>
            </w:tcBorders>
          </w:tcPr>
          <w:p w:rsidR="00B80AFF" w:rsidRPr="00CB334A" w:rsidRDefault="00B80AFF" w:rsidP="00555740">
            <w:pPr>
              <w:spacing w:line="240" w:lineRule="exact"/>
              <w:rPr>
                <w:noProof/>
                <w:sz w:val="18"/>
                <w:szCs w:val="18"/>
              </w:rPr>
            </w:pPr>
          </w:p>
        </w:tc>
      </w:tr>
      <w:tr w:rsidR="00B80AFF" w:rsidRPr="00CB334A" w:rsidTr="00B80AFF">
        <w:trPr>
          <w:cantSplit/>
          <w:trHeight w:val="225"/>
        </w:trPr>
        <w:tc>
          <w:tcPr>
            <w:tcW w:w="1176" w:type="dxa"/>
            <w:tcBorders>
              <w:top w:val="single" w:sz="4" w:space="0" w:color="auto"/>
            </w:tcBorders>
          </w:tcPr>
          <w:p w:rsidR="00B80AFF" w:rsidRPr="00CB334A" w:rsidRDefault="00B80AFF" w:rsidP="0055574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504" w:type="dxa"/>
            <w:tcBorders>
              <w:top w:val="single" w:sz="4" w:space="0" w:color="auto"/>
            </w:tcBorders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rFonts w:hint="eastAsia"/>
                <w:noProof/>
                <w:sz w:val="18"/>
                <w:szCs w:val="18"/>
              </w:rPr>
              <w:t>FFWE20Cmd_GetEINF</w:t>
            </w:r>
          </w:p>
        </w:tc>
        <w:tc>
          <w:tcPr>
            <w:tcW w:w="4394" w:type="dxa"/>
            <w:tcBorders>
              <w:top w:val="single" w:sz="4" w:space="0" w:color="auto"/>
            </w:tcBorders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sz w:val="18"/>
                <w:szCs w:val="18"/>
              </w:rPr>
              <w:t>Obtains emulator information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B80AFF" w:rsidRPr="00CB334A" w:rsidTr="00B80AFF">
        <w:trPr>
          <w:cantSplit/>
          <w:trHeight w:val="225"/>
        </w:trPr>
        <w:tc>
          <w:tcPr>
            <w:tcW w:w="1176" w:type="dxa"/>
          </w:tcPr>
          <w:p w:rsidR="00B80AFF" w:rsidRPr="00CB334A" w:rsidRDefault="00B80AFF" w:rsidP="0055574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504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rFonts w:hint="eastAsia"/>
                <w:noProof/>
                <w:sz w:val="18"/>
                <w:szCs w:val="18"/>
              </w:rPr>
              <w:t>FFWE20Cmd_DCNF_xxx</w:t>
            </w:r>
          </w:p>
        </w:tc>
        <w:tc>
          <w:tcPr>
            <w:tcW w:w="4394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sz w:val="18"/>
                <w:szCs w:val="18"/>
              </w:rPr>
              <w:t>Configures DCSF in emulator</w:t>
            </w:r>
          </w:p>
        </w:tc>
        <w:tc>
          <w:tcPr>
            <w:tcW w:w="1843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sz w:val="18"/>
                <w:szCs w:val="18"/>
              </w:rPr>
              <w:t>Issued as necessary</w:t>
            </w:r>
          </w:p>
        </w:tc>
      </w:tr>
      <w:tr w:rsidR="00B80AFF" w:rsidRPr="00CB334A" w:rsidTr="00B80AFF">
        <w:trPr>
          <w:cantSplit/>
          <w:trHeight w:val="225"/>
        </w:trPr>
        <w:tc>
          <w:tcPr>
            <w:tcW w:w="1176" w:type="dxa"/>
            <w:shd w:val="clear" w:color="auto" w:fill="auto"/>
          </w:tcPr>
          <w:p w:rsidR="00B80AFF" w:rsidRDefault="00B80AFF" w:rsidP="0055574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  <w:p w:rsidR="00B80AFF" w:rsidRPr="00CB334A" w:rsidRDefault="00B80AFF" w:rsidP="0055574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(*1)</w:t>
            </w:r>
          </w:p>
        </w:tc>
        <w:tc>
          <w:tcPr>
            <w:tcW w:w="2504" w:type="dxa"/>
            <w:shd w:val="clear" w:color="auto" w:fill="auto"/>
          </w:tcPr>
          <w:p w:rsidR="00B80AFF" w:rsidRPr="00CB334A" w:rsidRDefault="00B80AFF" w:rsidP="00555740">
            <w:pPr>
              <w:spacing w:line="240" w:lineRule="exact"/>
              <w:rPr>
                <w:noProof/>
                <w:sz w:val="18"/>
                <w:szCs w:val="18"/>
              </w:rPr>
            </w:pPr>
            <w:r w:rsidRPr="00CB334A">
              <w:rPr>
                <w:rFonts w:hint="eastAsia"/>
                <w:noProof/>
                <w:sz w:val="18"/>
                <w:szCs w:val="18"/>
              </w:rPr>
              <w:t>FFWE20Cmd_EXTPWR</w:t>
            </w:r>
          </w:p>
        </w:tc>
        <w:tc>
          <w:tcPr>
            <w:tcW w:w="4394" w:type="dxa"/>
            <w:shd w:val="clear" w:color="auto" w:fill="auto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sz w:val="18"/>
                <w:szCs w:val="18"/>
              </w:rPr>
              <w:t>Supplies power to the user board</w:t>
            </w:r>
          </w:p>
        </w:tc>
        <w:tc>
          <w:tcPr>
            <w:tcW w:w="1843" w:type="dxa"/>
            <w:shd w:val="clear" w:color="auto" w:fill="auto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sz w:val="18"/>
                <w:szCs w:val="18"/>
              </w:rPr>
              <w:t xml:space="preserve">Issued as necessary between this step and step No. </w:t>
            </w:r>
            <w:r>
              <w:rPr>
                <w:rFonts w:hint="eastAsia"/>
                <w:sz w:val="18"/>
                <w:szCs w:val="18"/>
              </w:rPr>
              <w:t>6</w:t>
            </w:r>
          </w:p>
        </w:tc>
      </w:tr>
      <w:tr w:rsidR="00B80AFF" w:rsidRPr="00CB334A" w:rsidTr="00B80AFF">
        <w:trPr>
          <w:cantSplit/>
          <w:trHeight w:val="225"/>
        </w:trPr>
        <w:tc>
          <w:tcPr>
            <w:tcW w:w="1176" w:type="dxa"/>
            <w:tcBorders>
              <w:bottom w:val="nil"/>
            </w:tcBorders>
          </w:tcPr>
          <w:p w:rsidR="00B80AFF" w:rsidRPr="00CB334A" w:rsidRDefault="00B80AFF" w:rsidP="0055574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2504" w:type="dxa"/>
            <w:tcBorders>
              <w:bottom w:val="nil"/>
            </w:tcBorders>
          </w:tcPr>
          <w:p w:rsidR="00B80AFF" w:rsidRPr="00CB334A" w:rsidRDefault="00B80AFF" w:rsidP="00555740">
            <w:pPr>
              <w:spacing w:line="240" w:lineRule="exact"/>
              <w:rPr>
                <w:noProof/>
                <w:sz w:val="18"/>
                <w:szCs w:val="18"/>
              </w:rPr>
            </w:pPr>
            <w:r w:rsidRPr="00CB334A">
              <w:rPr>
                <w:rFonts w:hint="eastAsia"/>
                <w:noProof/>
                <w:sz w:val="18"/>
                <w:szCs w:val="18"/>
              </w:rPr>
              <w:t>FFWE20Cmd_TRANS_EML</w:t>
            </w:r>
          </w:p>
        </w:tc>
        <w:tc>
          <w:tcPr>
            <w:tcW w:w="4394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sz w:val="18"/>
                <w:szCs w:val="18"/>
              </w:rPr>
              <w:t>Goes to BFW EML mode</w:t>
            </w:r>
            <w:r w:rsidRPr="00CB334A"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843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B80AFF" w:rsidRPr="00CB334A" w:rsidTr="00B80AFF">
        <w:trPr>
          <w:cantSplit/>
          <w:trHeight w:val="225"/>
        </w:trPr>
        <w:tc>
          <w:tcPr>
            <w:tcW w:w="1176" w:type="dxa"/>
          </w:tcPr>
          <w:p w:rsidR="00B80AFF" w:rsidRPr="00CB334A" w:rsidRDefault="00B80AFF" w:rsidP="0055574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2504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rFonts w:hint="eastAsia"/>
                <w:noProof/>
                <w:sz w:val="18"/>
                <w:szCs w:val="18"/>
              </w:rPr>
              <w:t>FFWRXCmd_SetMCU</w:t>
            </w:r>
          </w:p>
        </w:tc>
        <w:tc>
          <w:tcPr>
            <w:tcW w:w="4394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sz w:val="18"/>
                <w:szCs w:val="18"/>
              </w:rPr>
              <w:t>Sets per-MCU information</w:t>
            </w:r>
          </w:p>
        </w:tc>
        <w:tc>
          <w:tcPr>
            <w:tcW w:w="1843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B80AFF" w:rsidRPr="00CB334A" w:rsidTr="00B80AFF">
        <w:trPr>
          <w:cantSplit/>
          <w:trHeight w:val="225"/>
        </w:trPr>
        <w:tc>
          <w:tcPr>
            <w:tcW w:w="1176" w:type="dxa"/>
          </w:tcPr>
          <w:p w:rsidR="00B80AFF" w:rsidRPr="00CB334A" w:rsidRDefault="00B80AFF" w:rsidP="0055574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2504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rFonts w:hint="eastAsia"/>
                <w:noProof/>
                <w:sz w:val="18"/>
                <w:szCs w:val="18"/>
              </w:rPr>
              <w:t>FFWRXCmd_SetDBG</w:t>
            </w:r>
          </w:p>
        </w:tc>
        <w:tc>
          <w:tcPr>
            <w:tcW w:w="4394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sz w:val="18"/>
                <w:szCs w:val="18"/>
              </w:rPr>
              <w:t>Sets debug information</w:t>
            </w:r>
          </w:p>
        </w:tc>
        <w:tc>
          <w:tcPr>
            <w:tcW w:w="1843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B80AFF" w:rsidRPr="00CB334A" w:rsidTr="00B80AFF">
        <w:trPr>
          <w:cantSplit/>
          <w:trHeight w:val="70"/>
        </w:trPr>
        <w:tc>
          <w:tcPr>
            <w:tcW w:w="1176" w:type="dxa"/>
            <w:shd w:val="clear" w:color="auto" w:fill="auto"/>
          </w:tcPr>
          <w:p w:rsidR="00B80AFF" w:rsidRPr="00CB334A" w:rsidRDefault="00B80AFF" w:rsidP="0055574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2504" w:type="dxa"/>
            <w:shd w:val="clear" w:color="auto" w:fill="auto"/>
          </w:tcPr>
          <w:p w:rsidR="00B80AFF" w:rsidRPr="00CB334A" w:rsidRDefault="00B80AFF" w:rsidP="00555740">
            <w:pPr>
              <w:spacing w:line="240" w:lineRule="exact"/>
              <w:rPr>
                <w:noProof/>
                <w:sz w:val="18"/>
                <w:szCs w:val="18"/>
              </w:rPr>
            </w:pPr>
            <w:r w:rsidRPr="00CB334A">
              <w:rPr>
                <w:rFonts w:hint="eastAsia"/>
                <w:noProof/>
                <w:sz w:val="18"/>
                <w:szCs w:val="18"/>
              </w:rPr>
              <w:t>FFWRXCmd_WTRLOAD</w:t>
            </w:r>
          </w:p>
        </w:tc>
        <w:tc>
          <w:tcPr>
            <w:tcW w:w="4394" w:type="dxa"/>
            <w:shd w:val="clear" w:color="auto" w:fill="auto"/>
          </w:tcPr>
          <w:p w:rsidR="00B80AFF" w:rsidRPr="00CB334A" w:rsidRDefault="00B80AFF" w:rsidP="00555740">
            <w:pPr>
              <w:spacing w:line="240" w:lineRule="exact"/>
              <w:rPr>
                <w:noProof/>
                <w:sz w:val="18"/>
                <w:szCs w:val="18"/>
              </w:rPr>
            </w:pPr>
            <w:r w:rsidRPr="00CB334A">
              <w:rPr>
                <w:noProof/>
                <w:sz w:val="18"/>
                <w:szCs w:val="18"/>
              </w:rPr>
              <w:t>Loads internal flash write program</w:t>
            </w:r>
          </w:p>
        </w:tc>
        <w:tc>
          <w:tcPr>
            <w:tcW w:w="1843" w:type="dxa"/>
            <w:shd w:val="clear" w:color="auto" w:fill="auto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B80AFF" w:rsidRPr="00CB334A" w:rsidTr="00B80AFF">
        <w:trPr>
          <w:cantSplit/>
          <w:trHeight w:val="225"/>
        </w:trPr>
        <w:tc>
          <w:tcPr>
            <w:tcW w:w="1176" w:type="dxa"/>
          </w:tcPr>
          <w:p w:rsidR="00B80AFF" w:rsidRDefault="00B80AFF" w:rsidP="0055574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  <w:p w:rsidR="00B80AFF" w:rsidRPr="00CB334A" w:rsidRDefault="00B80AFF" w:rsidP="0055574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(*2)</w:t>
            </w:r>
          </w:p>
        </w:tc>
        <w:tc>
          <w:tcPr>
            <w:tcW w:w="2504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rFonts w:hint="eastAsia"/>
                <w:noProof/>
                <w:sz w:val="18"/>
                <w:szCs w:val="18"/>
              </w:rPr>
              <w:t>FFWE20Cmd_SetSCIBR</w:t>
            </w:r>
          </w:p>
        </w:tc>
        <w:tc>
          <w:tcPr>
            <w:tcW w:w="4394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sz w:val="18"/>
                <w:szCs w:val="18"/>
              </w:rPr>
              <w:t>Sets emulator-to-MCU serial communication baud rate</w:t>
            </w:r>
          </w:p>
        </w:tc>
        <w:tc>
          <w:tcPr>
            <w:tcW w:w="1843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B80AFF" w:rsidRPr="00CB334A" w:rsidTr="00B80AFF">
        <w:trPr>
          <w:cantSplit/>
          <w:trHeight w:val="225"/>
        </w:trPr>
        <w:tc>
          <w:tcPr>
            <w:tcW w:w="1176" w:type="dxa"/>
          </w:tcPr>
          <w:p w:rsidR="00B80AFF" w:rsidRDefault="00B80AFF" w:rsidP="0055574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  <w:p w:rsidR="00B80AFF" w:rsidRPr="00CB334A" w:rsidRDefault="00B80AFF" w:rsidP="0055574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(*2)</w:t>
            </w:r>
          </w:p>
        </w:tc>
        <w:tc>
          <w:tcPr>
            <w:tcW w:w="2504" w:type="dxa"/>
          </w:tcPr>
          <w:p w:rsidR="00B80AFF" w:rsidRPr="00CB334A" w:rsidRDefault="00B80AFF" w:rsidP="00555740">
            <w:pPr>
              <w:spacing w:line="240" w:lineRule="exact"/>
              <w:rPr>
                <w:noProof/>
                <w:sz w:val="18"/>
                <w:szCs w:val="18"/>
              </w:rPr>
            </w:pPr>
            <w:r w:rsidRPr="00CB334A">
              <w:rPr>
                <w:rFonts w:hint="eastAsia"/>
                <w:noProof/>
                <w:sz w:val="18"/>
                <w:szCs w:val="18"/>
              </w:rPr>
              <w:t>FFWE20Cmd_SetSCICTRL</w:t>
            </w:r>
          </w:p>
        </w:tc>
        <w:tc>
          <w:tcPr>
            <w:tcW w:w="4394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sz w:val="18"/>
                <w:szCs w:val="18"/>
              </w:rPr>
              <w:t>Sets emulator’s serial communication control information</w:t>
            </w:r>
          </w:p>
        </w:tc>
        <w:tc>
          <w:tcPr>
            <w:tcW w:w="1843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B80AFF" w:rsidRPr="00CB334A" w:rsidTr="00B80AFF">
        <w:trPr>
          <w:cantSplit/>
          <w:trHeight w:val="225"/>
        </w:trPr>
        <w:tc>
          <w:tcPr>
            <w:tcW w:w="1176" w:type="dxa"/>
          </w:tcPr>
          <w:p w:rsidR="00B80AFF" w:rsidRPr="00CB334A" w:rsidRDefault="00B80AFF" w:rsidP="0055574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2504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rFonts w:hint="eastAsia"/>
                <w:noProof/>
                <w:sz w:val="18"/>
                <w:szCs w:val="18"/>
              </w:rPr>
              <w:t>FFWRXCmd_SetPMOD</w:t>
            </w:r>
          </w:p>
        </w:tc>
        <w:tc>
          <w:tcPr>
            <w:tcW w:w="4394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sz w:val="18"/>
                <w:szCs w:val="18"/>
              </w:rPr>
              <w:t>Sets processor mode and endian (to specify startup mode)</w:t>
            </w:r>
          </w:p>
        </w:tc>
        <w:tc>
          <w:tcPr>
            <w:tcW w:w="1843" w:type="dxa"/>
            <w:shd w:val="clear" w:color="auto" w:fill="auto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B80AFF" w:rsidRPr="00CB334A" w:rsidTr="00B80AFF">
        <w:trPr>
          <w:cantSplit/>
          <w:trHeight w:val="225"/>
        </w:trPr>
        <w:tc>
          <w:tcPr>
            <w:tcW w:w="1176" w:type="dxa"/>
          </w:tcPr>
          <w:p w:rsidR="00B80AFF" w:rsidRPr="00CB334A" w:rsidRDefault="00B80AFF" w:rsidP="0055574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2504" w:type="dxa"/>
          </w:tcPr>
          <w:p w:rsidR="00B80AFF" w:rsidRPr="00CB334A" w:rsidRDefault="00B80AFF" w:rsidP="00555740">
            <w:pPr>
              <w:spacing w:line="240" w:lineRule="exact"/>
              <w:rPr>
                <w:noProof/>
                <w:sz w:val="18"/>
                <w:szCs w:val="18"/>
              </w:rPr>
            </w:pPr>
            <w:r w:rsidRPr="00CB334A">
              <w:rPr>
                <w:rFonts w:hint="eastAsia"/>
                <w:noProof/>
                <w:sz w:val="18"/>
                <w:szCs w:val="18"/>
              </w:rPr>
              <w:t>FFWRXCmd_HPON</w:t>
            </w:r>
          </w:p>
        </w:tc>
        <w:tc>
          <w:tcPr>
            <w:tcW w:w="4394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sz w:val="18"/>
                <w:szCs w:val="18"/>
              </w:rPr>
              <w:t>Connects with RX</w:t>
            </w:r>
          </w:p>
        </w:tc>
        <w:tc>
          <w:tcPr>
            <w:tcW w:w="1843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B80AFF" w:rsidRPr="00CB334A" w:rsidTr="00B80AFF">
        <w:trPr>
          <w:cantSplit/>
          <w:trHeight w:val="225"/>
        </w:trPr>
        <w:tc>
          <w:tcPr>
            <w:tcW w:w="1176" w:type="dxa"/>
          </w:tcPr>
          <w:p w:rsidR="00B80AFF" w:rsidRPr="00CB334A" w:rsidRDefault="00B80AFF" w:rsidP="0055574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2504" w:type="dxa"/>
          </w:tcPr>
          <w:p w:rsidR="00B80AFF" w:rsidRPr="00CB334A" w:rsidRDefault="00B80AFF" w:rsidP="00555740">
            <w:pPr>
              <w:spacing w:line="240" w:lineRule="exact"/>
              <w:rPr>
                <w:noProof/>
                <w:sz w:val="18"/>
                <w:szCs w:val="18"/>
              </w:rPr>
            </w:pPr>
            <w:r w:rsidRPr="00CB334A">
              <w:rPr>
                <w:rFonts w:hint="eastAsia"/>
                <w:noProof/>
                <w:sz w:val="18"/>
                <w:szCs w:val="18"/>
              </w:rPr>
              <w:t>FFWRXCmd_IDCODE</w:t>
            </w:r>
          </w:p>
        </w:tc>
        <w:tc>
          <w:tcPr>
            <w:tcW w:w="4394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sz w:val="18"/>
                <w:szCs w:val="18"/>
              </w:rPr>
              <w:t>Sets ID code</w:t>
            </w:r>
          </w:p>
        </w:tc>
        <w:tc>
          <w:tcPr>
            <w:tcW w:w="1843" w:type="dxa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sz w:val="18"/>
                <w:szCs w:val="18"/>
              </w:rPr>
              <w:t>Required only when internal flash ROM is enabled</w:t>
            </w:r>
          </w:p>
        </w:tc>
      </w:tr>
      <w:tr w:rsidR="00B80AFF" w:rsidRPr="00CB334A" w:rsidTr="00B80AFF">
        <w:trPr>
          <w:cantSplit/>
          <w:trHeight w:val="225"/>
        </w:trPr>
        <w:tc>
          <w:tcPr>
            <w:tcW w:w="1176" w:type="dxa"/>
            <w:shd w:val="clear" w:color="auto" w:fill="auto"/>
          </w:tcPr>
          <w:p w:rsidR="00B80AFF" w:rsidRPr="00CB334A" w:rsidRDefault="00B80AFF" w:rsidP="0055574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2504" w:type="dxa"/>
            <w:shd w:val="clear" w:color="auto" w:fill="auto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rFonts w:hint="eastAsia"/>
                <w:noProof/>
                <w:sz w:val="18"/>
                <w:szCs w:val="18"/>
              </w:rPr>
              <w:t>FFWRXCmd_SetPMOD</w:t>
            </w:r>
          </w:p>
        </w:tc>
        <w:tc>
          <w:tcPr>
            <w:tcW w:w="4394" w:type="dxa"/>
            <w:shd w:val="clear" w:color="auto" w:fill="auto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  <w:r w:rsidRPr="00CB334A">
              <w:rPr>
                <w:sz w:val="18"/>
                <w:szCs w:val="18"/>
              </w:rPr>
              <w:t>Sets processor mode and endian (to check actual settings)</w:t>
            </w:r>
          </w:p>
        </w:tc>
        <w:tc>
          <w:tcPr>
            <w:tcW w:w="1843" w:type="dxa"/>
            <w:shd w:val="clear" w:color="auto" w:fill="auto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B80AFF" w:rsidRPr="00CB334A" w:rsidTr="00B80AFF">
        <w:trPr>
          <w:cantSplit/>
          <w:trHeight w:val="225"/>
        </w:trPr>
        <w:tc>
          <w:tcPr>
            <w:tcW w:w="1176" w:type="dxa"/>
            <w:shd w:val="clear" w:color="auto" w:fill="auto"/>
          </w:tcPr>
          <w:p w:rsidR="00B80AFF" w:rsidRPr="00CB334A" w:rsidRDefault="00B80AFF" w:rsidP="0055574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504" w:type="dxa"/>
            <w:shd w:val="clear" w:color="auto" w:fill="auto"/>
          </w:tcPr>
          <w:p w:rsidR="00B80AFF" w:rsidRPr="00CB334A" w:rsidRDefault="00B80AFF" w:rsidP="00555740">
            <w:pPr>
              <w:spacing w:line="240" w:lineRule="exact"/>
              <w:rPr>
                <w:noProof/>
                <w:sz w:val="18"/>
                <w:szCs w:val="18"/>
              </w:rPr>
            </w:pPr>
            <w:r w:rsidRPr="00CB334A">
              <w:rPr>
                <w:rFonts w:hint="eastAsia"/>
                <w:noProof/>
                <w:sz w:val="18"/>
                <w:szCs w:val="18"/>
              </w:rPr>
              <w:t>FFWMCUCmd_CLR</w:t>
            </w:r>
          </w:p>
        </w:tc>
        <w:tc>
          <w:tcPr>
            <w:tcW w:w="4394" w:type="dxa"/>
            <w:shd w:val="clear" w:color="auto" w:fill="auto"/>
          </w:tcPr>
          <w:p w:rsidR="00B80AFF" w:rsidRPr="00CB334A" w:rsidRDefault="00B80AFF" w:rsidP="00555740">
            <w:pPr>
              <w:spacing w:line="240" w:lineRule="exact"/>
              <w:rPr>
                <w:noProof/>
                <w:sz w:val="18"/>
                <w:szCs w:val="18"/>
              </w:rPr>
            </w:pPr>
            <w:r w:rsidRPr="00CB334A">
              <w:rPr>
                <w:noProof/>
                <w:sz w:val="18"/>
                <w:szCs w:val="18"/>
              </w:rPr>
              <w:t>Initializes emulator’s internal settings</w:t>
            </w:r>
          </w:p>
        </w:tc>
        <w:tc>
          <w:tcPr>
            <w:tcW w:w="1843" w:type="dxa"/>
            <w:shd w:val="clear" w:color="auto" w:fill="auto"/>
          </w:tcPr>
          <w:p w:rsidR="00B80AFF" w:rsidRPr="00CB334A" w:rsidRDefault="00B80AFF" w:rsidP="00555740">
            <w:pPr>
              <w:spacing w:line="240" w:lineRule="exact"/>
              <w:rPr>
                <w:sz w:val="18"/>
                <w:szCs w:val="18"/>
              </w:rPr>
            </w:pPr>
          </w:p>
        </w:tc>
      </w:tr>
    </w:tbl>
    <w:p w:rsidR="00B80AFF" w:rsidRDefault="00B80AFF" w:rsidP="00B80AFF">
      <w:pPr>
        <w:pStyle w:val="Ctrl5Ctrl505"/>
        <w:snapToGrid w:val="0"/>
        <w:ind w:left="110"/>
      </w:pPr>
      <w:r>
        <w:rPr>
          <w:rFonts w:hint="eastAsia"/>
        </w:rPr>
        <w:t>*1</w:t>
      </w:r>
      <w:r w:rsidRPr="0031355F">
        <w:t xml:space="preserve"> No need to issue when power is supplied externally.</w:t>
      </w:r>
    </w:p>
    <w:p w:rsidR="00B80AFF" w:rsidRDefault="00B80AFF" w:rsidP="00B80AFF">
      <w:pPr>
        <w:pStyle w:val="Ctrl5Ctrl505"/>
        <w:snapToGrid w:val="0"/>
        <w:ind w:left="110"/>
      </w:pPr>
      <w:r>
        <w:rPr>
          <w:rFonts w:hint="eastAsia"/>
        </w:rPr>
        <w:t xml:space="preserve">*2 </w:t>
      </w:r>
      <w:r w:rsidRPr="0031355F">
        <w:t>Since RX 231 does not have JTAG, it is necessary to set a baud rate for serial communication and serial communication control information.</w:t>
      </w:r>
    </w:p>
    <w:p w:rsidR="00B80AFF" w:rsidRDefault="00B80AFF" w:rsidP="00B80AFF">
      <w:pPr>
        <w:pStyle w:val="Ctrl5Ctrl505"/>
        <w:snapToGrid w:val="0"/>
        <w:ind w:left="110"/>
      </w:pPr>
    </w:p>
    <w:p w:rsidR="00B80AFF" w:rsidRDefault="00B80AFF">
      <w:pPr>
        <w:overflowPunct/>
        <w:autoSpaceDE/>
        <w:autoSpaceDN/>
        <w:adjustRightInd/>
        <w:spacing w:after="0"/>
        <w:textAlignment w:val="auto"/>
      </w:pPr>
    </w:p>
    <w:p w:rsidR="00B80AFF" w:rsidRDefault="00B80AFF">
      <w:pPr>
        <w:overflowPunct/>
        <w:autoSpaceDE/>
        <w:autoSpaceDN/>
        <w:adjustRightInd/>
        <w:spacing w:after="0"/>
        <w:textAlignment w:val="auto"/>
        <w:rPr>
          <w:rFonts w:eastAsia="MS Gothic"/>
          <w:kern w:val="2"/>
          <w:sz w:val="20"/>
          <w:lang w:eastAsia="ja-JP"/>
        </w:rPr>
      </w:pPr>
      <w:r>
        <w:br w:type="page"/>
      </w:r>
    </w:p>
    <w:p w:rsidR="00B80AFF" w:rsidRDefault="00B80AFF" w:rsidP="00B80AFF">
      <w:pPr>
        <w:pStyle w:val="Heading2"/>
      </w:pPr>
      <w:bookmarkStart w:id="31" w:name="_Toc6908420"/>
      <w:r>
        <w:lastRenderedPageBreak/>
        <w:t>Target Memory Access</w:t>
      </w:r>
      <w:bookmarkEnd w:id="31"/>
    </w:p>
    <w:p w:rsidR="00B80AFF" w:rsidRDefault="00B80AFF" w:rsidP="00B80AFF">
      <w:pPr>
        <w:pStyle w:val="Heading3"/>
      </w:pPr>
      <w:bookmarkStart w:id="32" w:name="_Toc6908421"/>
      <w:r>
        <w:t>Target Memory Write (FFWMCUCmd_WRITE)</w:t>
      </w:r>
      <w:bookmarkEnd w:id="32"/>
    </w:p>
    <w:p w:rsidR="00B80AFF" w:rsidRDefault="00B80AFF" w:rsidP="00B80AFF">
      <w:pPr>
        <w:spacing w:line="240" w:lineRule="exact"/>
      </w:pPr>
      <w:r>
        <w:t>[NDEB Command]</w:t>
      </w:r>
    </w:p>
    <w:p w:rsidR="00B80AFF" w:rsidRDefault="00B80AFF" w:rsidP="00B80AFF">
      <w:r>
        <w:rPr>
          <w:rFonts w:hint="eastAsia"/>
        </w:rPr>
        <w:t xml:space="preserve">- </w:t>
      </w:r>
      <w:r w:rsidRPr="00F700A5">
        <w:t>Example 1</w:t>
      </w:r>
      <w:r>
        <w:t xml:space="preserve">: </w:t>
      </w:r>
      <w:r w:rsidRPr="00F700A5">
        <w:t>Write a file of incremental data from 00 to the address 0 to ffff</w:t>
      </w:r>
    </w:p>
    <w:p w:rsidR="00B80AFF" w:rsidRDefault="00B80AFF" w:rsidP="00B80AFF">
      <w:r>
        <w:rPr>
          <w:rFonts w:hint="eastAsia"/>
        </w:rPr>
        <w:t>&gt;</w:t>
      </w:r>
      <w:r w:rsidRPr="005E6CFA">
        <w:t>write 00000000_0000ffff_inc_00.mot</w:t>
      </w:r>
    </w:p>
    <w:p w:rsidR="00B80AFF" w:rsidRDefault="00B80AFF" w:rsidP="00B80AFF">
      <w:r>
        <w:rPr>
          <w:rFonts w:hint="eastAsia"/>
        </w:rPr>
        <w:t xml:space="preserve">- </w:t>
      </w:r>
      <w:r w:rsidRPr="00F700A5">
        <w:t xml:space="preserve">Example </w:t>
      </w:r>
      <w:r>
        <w:rPr>
          <w:rFonts w:hint="eastAsia"/>
        </w:rPr>
        <w:t>2</w:t>
      </w:r>
      <w:r>
        <w:t xml:space="preserve">: </w:t>
      </w:r>
      <w:r w:rsidRPr="00F700A5">
        <w:t>Write incremental data from 0 to F to addresses 0 to f</w:t>
      </w:r>
      <w:r>
        <w:rPr>
          <w:rFonts w:hint="eastAsia"/>
        </w:rPr>
        <w:t xml:space="preserve"> in byte size</w:t>
      </w:r>
    </w:p>
    <w:p w:rsidR="00B80AFF" w:rsidRDefault="00B80AFF" w:rsidP="00B80AFF">
      <w:r>
        <w:rPr>
          <w:rFonts w:hint="eastAsia"/>
        </w:rPr>
        <w:t>&gt;</w:t>
      </w:r>
      <w:r w:rsidRPr="005E6CFA">
        <w:t xml:space="preserve">write </w:t>
      </w:r>
      <w:r>
        <w:rPr>
          <w:rFonts w:hint="eastAsia"/>
        </w:rPr>
        <w:t>0,f,b,0,1,2,3,4,5,6,7,8,9,a,b,c,d,e,f</w:t>
      </w:r>
    </w:p>
    <w:p w:rsidR="00B80AFF" w:rsidRPr="00E9600E" w:rsidRDefault="00B80AFF" w:rsidP="00B80AFF">
      <w:pPr>
        <w:pStyle w:val="Ctrl5Ctrl505"/>
        <w:snapToGrid w:val="0"/>
        <w:ind w:left="110"/>
      </w:pPr>
    </w:p>
    <w:p w:rsidR="00B80AFF" w:rsidRDefault="00B80AFF" w:rsidP="00B80AFF">
      <w:pPr>
        <w:pStyle w:val="Heading3"/>
      </w:pPr>
      <w:bookmarkStart w:id="33" w:name="_Toc6908422"/>
      <w:r>
        <w:t>Target Memory Read (FFWMCUCmd_DUMP)</w:t>
      </w:r>
      <w:bookmarkEnd w:id="33"/>
    </w:p>
    <w:p w:rsidR="00B80AFF" w:rsidRDefault="00B80AFF" w:rsidP="00B80AFF">
      <w:pPr>
        <w:spacing w:line="240" w:lineRule="exact"/>
      </w:pPr>
      <w:r>
        <w:t>[NDEB Command]</w:t>
      </w:r>
    </w:p>
    <w:p w:rsidR="00B80AFF" w:rsidRDefault="00B80AFF" w:rsidP="00B80AFF">
      <w:pPr>
        <w:spacing w:line="240" w:lineRule="exact"/>
      </w:pPr>
      <w:r>
        <w:rPr>
          <w:rFonts w:hint="eastAsia"/>
        </w:rPr>
        <w:t xml:space="preserve">- </w:t>
      </w:r>
      <w:r w:rsidRPr="00F700A5">
        <w:t>Example 1</w:t>
      </w:r>
      <w:r>
        <w:t xml:space="preserve">: </w:t>
      </w:r>
      <w:r w:rsidRPr="00F700A5">
        <w:t>Read data of address 0 to ff in byte size</w:t>
      </w:r>
    </w:p>
    <w:p w:rsidR="00B80AFF" w:rsidRDefault="00B80AFF" w:rsidP="00B80AFF">
      <w:pPr>
        <w:spacing w:line="240" w:lineRule="exact"/>
      </w:pPr>
      <w:r>
        <w:rPr>
          <w:rFonts w:hint="eastAsia"/>
        </w:rPr>
        <w:t>&gt;dump b, 0,ff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ADDRESS    +0 +1 +2 +3 +4 +5 +6 +7   +8 +9 +A +B +C +D +E +F   ASCII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00000000   00 01 02 03 04 05 06 07   08 09 0A 0B 0C 0D 0E 0F   ................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00000010   10 11 12 13 14 15 16 17   18 19 1A 1B 1C 1D 1E 1F   ................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00000020   20 21 22 23 24 25 26 27   28 29 2A 2B 2C 2D 2E 2F    !"#$%&amp;'()*+,-./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00000030   30 31 32 33 34 35 36 37   38 39 3A 3B 3C 3D 3E 3F   0123456789:;&lt;=&gt;?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00000040   40 41 42 43 44 45 46 47   48 49 4A 4B 4C 4D 4E 4F   @ABCDEFGHIJKLMNO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00000050   50 51 52 53 54 55 56 57   58 59 5A 5B 5C 5D 5E 5F   PQRSTUVWXYZ[\]^_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00000060   60 61 62 63 64 65 66 67   68 69 6A 6B 6C 6D 6E 6F   `abcdefghijklmno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00000070   70 71 72 73 74 75 76 77   78 79 7A 7B 7C 7D 7E 7F   pqrstuvwxyz{|}~.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00000080   80 81 82 83 84 85 86 87   88 89 8A 8B 8C 8D 8E 8F   ................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00000090   90 91 92 93 94 95 96 97   98 99 9A 9B 9C 9D 9E 9F   ................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000000A0   A0 A1 A2 A3 A4 A5 A6 A7   A8 A9 AA AB AC AD AE AF   ................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000000B0   B0 B1 B2 B3 B4 B5 B6 B7   B8 B9 BA BB BC BD BE BF   ................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000000C0   C0 C1 C2 C3 C4 C5 C6 C7   C8 C9 CA CB CC CD CE CF   ................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000000D0   D0 D1 D2 D3 D4 D5 D6 D7   D8 D9 DA DB DC DD DE DF   ................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000000E0   E0 E1 E2 E3 E4 E5 E6 E7   E8 E9 EA EB EC ED EE EF   ................</w:t>
      </w:r>
    </w:p>
    <w:p w:rsidR="00B80AFF" w:rsidRPr="00D3642F" w:rsidRDefault="00D3642F" w:rsidP="00D3642F">
      <w:pPr>
        <w:spacing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 xml:space="preserve">000000F0 </w:t>
      </w:r>
      <w:r>
        <w:rPr>
          <w:rFonts w:ascii="MS Gothic" w:eastAsia="MS Gothic" w:hAnsi="MS Gothic"/>
        </w:rPr>
        <w:t xml:space="preserve">  </w:t>
      </w:r>
      <w:r w:rsidRPr="00D3642F">
        <w:rPr>
          <w:rFonts w:ascii="MS Gothic" w:eastAsia="MS Gothic" w:hAnsi="MS Gothic"/>
        </w:rPr>
        <w:t>F0 F1 F2 F3 F4 F5 F6 F7</w:t>
      </w:r>
      <w:r>
        <w:rPr>
          <w:rFonts w:ascii="MS Gothic" w:eastAsia="MS Gothic" w:hAnsi="MS Gothic"/>
        </w:rPr>
        <w:t xml:space="preserve">  </w:t>
      </w:r>
      <w:r w:rsidRPr="00D3642F">
        <w:rPr>
          <w:rFonts w:ascii="MS Gothic" w:eastAsia="MS Gothic" w:hAnsi="MS Gothic"/>
        </w:rPr>
        <w:t xml:space="preserve"> F8 F9 FA FB FC FD FE FF </w:t>
      </w:r>
      <w:r>
        <w:rPr>
          <w:rFonts w:ascii="MS Gothic" w:eastAsia="MS Gothic" w:hAnsi="MS Gothic"/>
        </w:rPr>
        <w:t xml:space="preserve">  </w:t>
      </w:r>
      <w:r w:rsidRPr="00D3642F">
        <w:rPr>
          <w:rFonts w:ascii="MS Gothic" w:eastAsia="MS Gothic" w:hAnsi="MS Gothic"/>
        </w:rPr>
        <w:t>................</w:t>
      </w:r>
    </w:p>
    <w:p w:rsidR="00B80AFF" w:rsidRDefault="00B80AFF" w:rsidP="00B80AFF">
      <w:pPr>
        <w:spacing w:line="240" w:lineRule="exact"/>
      </w:pPr>
      <w:r>
        <w:rPr>
          <w:rFonts w:hint="eastAsia"/>
        </w:rPr>
        <w:t xml:space="preserve">- </w:t>
      </w:r>
      <w:r w:rsidRPr="00F700A5">
        <w:t xml:space="preserve">Example </w:t>
      </w:r>
      <w:r>
        <w:rPr>
          <w:rFonts w:hint="eastAsia"/>
        </w:rPr>
        <w:t>2</w:t>
      </w:r>
      <w:r>
        <w:t xml:space="preserve">: </w:t>
      </w:r>
      <w:r w:rsidRPr="00F700A5">
        <w:t xml:space="preserve">Read data of address 0 to </w:t>
      </w:r>
      <w:r>
        <w:rPr>
          <w:rFonts w:hint="eastAsia"/>
        </w:rPr>
        <w:t>3</w:t>
      </w:r>
      <w:r w:rsidRPr="00F700A5">
        <w:t xml:space="preserve">f in </w:t>
      </w:r>
      <w:r>
        <w:rPr>
          <w:rFonts w:hint="eastAsia"/>
        </w:rPr>
        <w:t>word</w:t>
      </w:r>
      <w:r w:rsidRPr="00F700A5">
        <w:t xml:space="preserve"> size</w:t>
      </w:r>
    </w:p>
    <w:p w:rsidR="00B80AFF" w:rsidRDefault="00B80AFF" w:rsidP="00B80AFF">
      <w:pPr>
        <w:spacing w:line="240" w:lineRule="exact"/>
      </w:pPr>
      <w:r>
        <w:t>&gt;dump w,0,3f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ADDRESS    +1+0 +3+2 +5+4 +7+6   +9+8 +B+A +D+C +F+E   ASCII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00000000   0100 0302 0504 0706   0908 0B0A 0D0C 0F0E   ................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00000010   1110 1312 1514 1716   1918 1B1A 1D1C 1F1E   ................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00000020   2120 2322 2524 2726   2928 2B2A 2D2C 2F2E   ! #"%$'&amp;)(+*-,/.</w:t>
      </w:r>
    </w:p>
    <w:p w:rsidR="00B80AFF" w:rsidRPr="00D3642F" w:rsidRDefault="00D3642F" w:rsidP="00D3642F">
      <w:pPr>
        <w:spacing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lastRenderedPageBreak/>
        <w:t>00000030</w:t>
      </w:r>
      <w:r>
        <w:rPr>
          <w:rFonts w:ascii="MS Gothic" w:eastAsia="MS Gothic" w:hAnsi="MS Gothic"/>
        </w:rPr>
        <w:t xml:space="preserve">  </w:t>
      </w:r>
      <w:r w:rsidRPr="00D3642F">
        <w:rPr>
          <w:rFonts w:ascii="MS Gothic" w:eastAsia="MS Gothic" w:hAnsi="MS Gothic"/>
        </w:rPr>
        <w:t xml:space="preserve"> 3130 3332 3534 3736</w:t>
      </w:r>
      <w:r>
        <w:rPr>
          <w:rFonts w:ascii="MS Gothic" w:eastAsia="MS Gothic" w:hAnsi="MS Gothic"/>
        </w:rPr>
        <w:t xml:space="preserve">  </w:t>
      </w:r>
      <w:r w:rsidRPr="00D3642F">
        <w:rPr>
          <w:rFonts w:ascii="MS Gothic" w:eastAsia="MS Gothic" w:hAnsi="MS Gothic"/>
        </w:rPr>
        <w:t xml:space="preserve"> 3938 3B3A 3D3C 3F3E</w:t>
      </w:r>
      <w:r>
        <w:rPr>
          <w:rFonts w:ascii="MS Gothic" w:eastAsia="MS Gothic" w:hAnsi="MS Gothic"/>
        </w:rPr>
        <w:t xml:space="preserve">  </w:t>
      </w:r>
      <w:r w:rsidRPr="00D3642F">
        <w:rPr>
          <w:rFonts w:ascii="MS Gothic" w:eastAsia="MS Gothic" w:hAnsi="MS Gothic"/>
        </w:rPr>
        <w:t xml:space="preserve"> 1032547698;:=&lt;?&gt;</w:t>
      </w:r>
    </w:p>
    <w:p w:rsidR="00B80AFF" w:rsidRDefault="00B80AFF" w:rsidP="00B80AFF">
      <w:pPr>
        <w:spacing w:line="240" w:lineRule="exact"/>
      </w:pPr>
      <w:r>
        <w:rPr>
          <w:rFonts w:hint="eastAsia"/>
        </w:rPr>
        <w:t xml:space="preserve">- </w:t>
      </w:r>
      <w:r w:rsidRPr="00F700A5">
        <w:t xml:space="preserve">Example </w:t>
      </w:r>
      <w:r>
        <w:rPr>
          <w:rFonts w:hint="eastAsia"/>
        </w:rPr>
        <w:t>3</w:t>
      </w:r>
      <w:r>
        <w:t xml:space="preserve">: </w:t>
      </w:r>
      <w:r>
        <w:rPr>
          <w:rFonts w:hint="eastAsia"/>
        </w:rPr>
        <w:t>(</w:t>
      </w:r>
      <w:r w:rsidRPr="00F700A5">
        <w:t xml:space="preserve">Read data of address 0 to </w:t>
      </w:r>
      <w:r>
        <w:rPr>
          <w:rFonts w:hint="eastAsia"/>
        </w:rPr>
        <w:t>3</w:t>
      </w:r>
      <w:r w:rsidRPr="00F700A5">
        <w:t xml:space="preserve">f in </w:t>
      </w:r>
      <w:r>
        <w:rPr>
          <w:rFonts w:hint="eastAsia"/>
        </w:rPr>
        <w:t>lword</w:t>
      </w:r>
      <w:r w:rsidRPr="00F700A5">
        <w:t xml:space="preserve"> size</w:t>
      </w:r>
      <w:r>
        <w:rPr>
          <w:rFonts w:hint="eastAsia"/>
        </w:rPr>
        <w:t>)</w:t>
      </w:r>
    </w:p>
    <w:p w:rsidR="00B80AFF" w:rsidRDefault="00B80AFF" w:rsidP="00B80AFF">
      <w:pPr>
        <w:spacing w:line="240" w:lineRule="exact"/>
      </w:pPr>
      <w:r>
        <w:t>&gt;dump l,0,3f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ADDRESS    +3+2+1+0 +7+6+5+4   +B+A+9+8 +F+E+D+C   ASCII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00000000   03020100 07060504   0B0A0908 0F0E0D0C   ................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00000010   13121110 17161514   1B1A1918 1F1E1D1C   ................</w:t>
      </w:r>
    </w:p>
    <w:p w:rsidR="00D3642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00000020   23222120 27262524   2B2A2928 2F2E2D2C   #"! '&amp;%$+*)(/.-,</w:t>
      </w:r>
    </w:p>
    <w:p w:rsidR="00B80AFF" w:rsidRPr="00D3642F" w:rsidRDefault="00D3642F" w:rsidP="00D3642F">
      <w:pPr>
        <w:spacing w:after="120" w:line="240" w:lineRule="exact"/>
        <w:rPr>
          <w:rFonts w:ascii="MS Gothic" w:eastAsia="MS Gothic" w:hAnsi="MS Gothic"/>
        </w:rPr>
      </w:pPr>
      <w:r w:rsidRPr="00D3642F">
        <w:rPr>
          <w:rFonts w:ascii="MS Gothic" w:eastAsia="MS Gothic" w:hAnsi="MS Gothic"/>
        </w:rPr>
        <w:t>00000030   33323130 37363534   3B3A3938 3F3E3D3C   32107654;:98?&gt;=&lt;</w:t>
      </w:r>
    </w:p>
    <w:p w:rsidR="00B80AFF" w:rsidRPr="00054BD5" w:rsidRDefault="00B80AFF" w:rsidP="00B80AFF">
      <w:pPr>
        <w:spacing w:line="240" w:lineRule="exact"/>
      </w:pPr>
    </w:p>
    <w:p w:rsidR="00B80AFF" w:rsidRPr="004361EB" w:rsidRDefault="00B80AFF" w:rsidP="004361EB"/>
    <w:p w:rsidR="00625E46" w:rsidRDefault="00625E46" w:rsidP="00B75C77">
      <w:pPr>
        <w:pStyle w:val="Heading1"/>
      </w:pPr>
      <w:bookmarkStart w:id="34" w:name="_Toc6908423"/>
      <w:r>
        <w:lastRenderedPageBreak/>
        <w:t>Revision history</w:t>
      </w:r>
      <w:bookmarkEnd w:id="34"/>
    </w:p>
    <w:tbl>
      <w:tblPr>
        <w:tblW w:w="9990" w:type="dxa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30"/>
        <w:gridCol w:w="1530"/>
        <w:gridCol w:w="1350"/>
        <w:gridCol w:w="6480"/>
      </w:tblGrid>
      <w:tr w:rsidR="00790E1D" w:rsidRPr="00790E1D" w:rsidTr="00A50512">
        <w:trPr>
          <w:cantSplit/>
        </w:trPr>
        <w:tc>
          <w:tcPr>
            <w:tcW w:w="630" w:type="dxa"/>
            <w:vMerge w:val="restar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790E1D" w:rsidRPr="00790E1D" w:rsidRDefault="00790E1D" w:rsidP="00A50512">
            <w:pPr>
              <w:pStyle w:val="tablehead"/>
              <w:rPr>
                <w:rFonts w:ascii="Times New Roman" w:hAnsi="Times New Roman"/>
                <w:szCs w:val="18"/>
              </w:rPr>
            </w:pPr>
            <w:r w:rsidRPr="00790E1D">
              <w:rPr>
                <w:rFonts w:ascii="Times New Roman" w:hAnsi="Times New Roman"/>
                <w:szCs w:val="18"/>
              </w:rPr>
              <w:t>Rev.</w:t>
            </w:r>
          </w:p>
        </w:tc>
        <w:tc>
          <w:tcPr>
            <w:tcW w:w="1530" w:type="dxa"/>
            <w:vMerge w:val="restar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790E1D" w:rsidRPr="00790E1D" w:rsidRDefault="00790E1D" w:rsidP="00A50512">
            <w:pPr>
              <w:pStyle w:val="tablehead"/>
              <w:rPr>
                <w:rFonts w:ascii="Times New Roman" w:hAnsi="Times New Roman"/>
                <w:szCs w:val="18"/>
              </w:rPr>
            </w:pPr>
            <w:r w:rsidRPr="00790E1D">
              <w:rPr>
                <w:rFonts w:ascii="Times New Roman" w:hAnsi="Times New Roman"/>
                <w:szCs w:val="18"/>
              </w:rPr>
              <w:t>Date</w:t>
            </w:r>
          </w:p>
        </w:tc>
        <w:tc>
          <w:tcPr>
            <w:tcW w:w="7830" w:type="dxa"/>
            <w:gridSpan w:val="2"/>
            <w:tcBorders>
              <w:top w:val="single" w:sz="8" w:space="0" w:color="auto"/>
              <w:bottom w:val="single" w:sz="4" w:space="0" w:color="auto"/>
            </w:tcBorders>
          </w:tcPr>
          <w:p w:rsidR="00790E1D" w:rsidRPr="00790E1D" w:rsidRDefault="00790E1D" w:rsidP="00A50512">
            <w:pPr>
              <w:pStyle w:val="tablehead"/>
              <w:rPr>
                <w:rFonts w:ascii="Times New Roman" w:hAnsi="Times New Roman"/>
                <w:szCs w:val="18"/>
              </w:rPr>
            </w:pPr>
            <w:r w:rsidRPr="00790E1D">
              <w:rPr>
                <w:rFonts w:ascii="Times New Roman" w:hAnsi="Times New Roman"/>
                <w:szCs w:val="18"/>
              </w:rPr>
              <w:t>Description</w:t>
            </w:r>
          </w:p>
        </w:tc>
      </w:tr>
      <w:tr w:rsidR="00790E1D" w:rsidRPr="00790E1D" w:rsidTr="00A50512">
        <w:trPr>
          <w:cantSplit/>
        </w:trPr>
        <w:tc>
          <w:tcPr>
            <w:tcW w:w="630" w:type="dxa"/>
            <w:vMerge/>
            <w:tcBorders>
              <w:top w:val="single" w:sz="4" w:space="0" w:color="auto"/>
              <w:bottom w:val="single" w:sz="8" w:space="0" w:color="auto"/>
            </w:tcBorders>
          </w:tcPr>
          <w:p w:rsidR="00790E1D" w:rsidRPr="00790E1D" w:rsidRDefault="00790E1D" w:rsidP="00A50512">
            <w:pPr>
              <w:pStyle w:val="tablehead"/>
              <w:rPr>
                <w:rFonts w:ascii="Times New Roman" w:hAnsi="Times New Roman"/>
                <w:szCs w:val="18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bottom w:val="single" w:sz="8" w:space="0" w:color="auto"/>
            </w:tcBorders>
          </w:tcPr>
          <w:p w:rsidR="00790E1D" w:rsidRPr="00790E1D" w:rsidRDefault="00790E1D" w:rsidP="00A50512">
            <w:pPr>
              <w:pStyle w:val="tablehead"/>
              <w:rPr>
                <w:rFonts w:ascii="Times New Roman" w:hAnsi="Times New Roman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8" w:space="0" w:color="auto"/>
            </w:tcBorders>
          </w:tcPr>
          <w:p w:rsidR="00790E1D" w:rsidRPr="00790E1D" w:rsidRDefault="00790E1D" w:rsidP="00A50512">
            <w:pPr>
              <w:pStyle w:val="tablehead"/>
              <w:rPr>
                <w:rFonts w:ascii="Times New Roman" w:hAnsi="Times New Roman"/>
                <w:szCs w:val="18"/>
              </w:rPr>
            </w:pPr>
            <w:r w:rsidRPr="00790E1D">
              <w:rPr>
                <w:rFonts w:ascii="Times New Roman" w:hAnsi="Times New Roman"/>
                <w:szCs w:val="18"/>
              </w:rPr>
              <w:t>Page</w:t>
            </w:r>
          </w:p>
        </w:tc>
        <w:tc>
          <w:tcPr>
            <w:tcW w:w="6480" w:type="dxa"/>
            <w:tcBorders>
              <w:top w:val="single" w:sz="4" w:space="0" w:color="auto"/>
              <w:bottom w:val="single" w:sz="8" w:space="0" w:color="auto"/>
            </w:tcBorders>
          </w:tcPr>
          <w:p w:rsidR="00790E1D" w:rsidRPr="00790E1D" w:rsidRDefault="00790E1D" w:rsidP="00A50512">
            <w:pPr>
              <w:pStyle w:val="tablehead"/>
              <w:rPr>
                <w:rFonts w:ascii="Times New Roman" w:hAnsi="Times New Roman"/>
                <w:szCs w:val="18"/>
              </w:rPr>
            </w:pPr>
            <w:r w:rsidRPr="00790E1D">
              <w:rPr>
                <w:rFonts w:ascii="Times New Roman" w:hAnsi="Times New Roman"/>
                <w:szCs w:val="18"/>
              </w:rPr>
              <w:t>Summary</w:t>
            </w:r>
          </w:p>
        </w:tc>
      </w:tr>
      <w:tr w:rsidR="00790E1D" w:rsidRPr="00790E1D" w:rsidTr="00A50512">
        <w:tc>
          <w:tcPr>
            <w:tcW w:w="630" w:type="dxa"/>
            <w:tcBorders>
              <w:top w:val="single" w:sz="8" w:space="0" w:color="auto"/>
              <w:bottom w:val="single" w:sz="8" w:space="0" w:color="auto"/>
            </w:tcBorders>
          </w:tcPr>
          <w:p w:rsidR="00790E1D" w:rsidRPr="00790E1D" w:rsidRDefault="00790E1D" w:rsidP="00A50512">
            <w:pPr>
              <w:pStyle w:val="tablebody"/>
              <w:rPr>
                <w:rFonts w:ascii="Times New Roman" w:hAnsi="Times New Roman"/>
                <w:szCs w:val="18"/>
              </w:rPr>
            </w:pPr>
            <w:r w:rsidRPr="00790E1D">
              <w:rPr>
                <w:rFonts w:ascii="Times New Roman" w:hAnsi="Times New Roman"/>
                <w:szCs w:val="18"/>
              </w:rPr>
              <w:t>1.</w:t>
            </w:r>
            <w:r w:rsidR="00251283">
              <w:rPr>
                <w:rFonts w:ascii="Times New Roman" w:hAnsi="Times New Roman"/>
                <w:szCs w:val="18"/>
              </w:rPr>
              <w:t>0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</w:tcPr>
          <w:p w:rsidR="00790E1D" w:rsidRPr="00790E1D" w:rsidRDefault="00BD3648" w:rsidP="00A50512">
            <w:pPr>
              <w:pStyle w:val="tablebody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Feb 22</w:t>
            </w:r>
            <w:r w:rsidRPr="00BD3648">
              <w:rPr>
                <w:rFonts w:ascii="Times New Roman" w:hAnsi="Times New Roman"/>
                <w:szCs w:val="18"/>
                <w:vertAlign w:val="superscript"/>
              </w:rPr>
              <w:t>nd</w:t>
            </w:r>
            <w:r>
              <w:rPr>
                <w:rFonts w:ascii="Times New Roman" w:hAnsi="Times New Roman"/>
                <w:szCs w:val="18"/>
              </w:rPr>
              <w:t>, 2019</w:t>
            </w:r>
          </w:p>
        </w:tc>
        <w:tc>
          <w:tcPr>
            <w:tcW w:w="1350" w:type="dxa"/>
            <w:tcBorders>
              <w:top w:val="single" w:sz="8" w:space="0" w:color="auto"/>
              <w:bottom w:val="single" w:sz="8" w:space="0" w:color="auto"/>
            </w:tcBorders>
          </w:tcPr>
          <w:p w:rsidR="00790E1D" w:rsidRPr="00790E1D" w:rsidRDefault="00790E1D" w:rsidP="00A50512">
            <w:pPr>
              <w:pStyle w:val="tablebody"/>
              <w:jc w:val="center"/>
              <w:rPr>
                <w:rFonts w:ascii="Times New Roman" w:hAnsi="Times New Roman"/>
                <w:szCs w:val="18"/>
              </w:rPr>
            </w:pPr>
          </w:p>
        </w:tc>
        <w:tc>
          <w:tcPr>
            <w:tcW w:w="6480" w:type="dxa"/>
            <w:tcBorders>
              <w:top w:val="single" w:sz="8" w:space="0" w:color="auto"/>
              <w:bottom w:val="single" w:sz="8" w:space="0" w:color="auto"/>
            </w:tcBorders>
          </w:tcPr>
          <w:p w:rsidR="00790E1D" w:rsidRPr="00790E1D" w:rsidRDefault="00917346" w:rsidP="00A50512">
            <w:pPr>
              <w:pStyle w:val="tablebody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Add Communication DLL to USB</w:t>
            </w:r>
          </w:p>
        </w:tc>
      </w:tr>
      <w:tr w:rsidR="00FD1E61" w:rsidRPr="00790E1D" w:rsidTr="00A50512">
        <w:tc>
          <w:tcPr>
            <w:tcW w:w="630" w:type="dxa"/>
            <w:tcBorders>
              <w:top w:val="single" w:sz="8" w:space="0" w:color="auto"/>
              <w:bottom w:val="single" w:sz="8" w:space="0" w:color="auto"/>
            </w:tcBorders>
          </w:tcPr>
          <w:p w:rsidR="00FD1E61" w:rsidRPr="00790E1D" w:rsidRDefault="0058693E" w:rsidP="00564048">
            <w:pPr>
              <w:pStyle w:val="tablebody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1.1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</w:tcPr>
          <w:p w:rsidR="00FD1E61" w:rsidRDefault="0058693E" w:rsidP="00A50512">
            <w:pPr>
              <w:pStyle w:val="tablebody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Feb 2</w:t>
            </w:r>
            <w:r w:rsidR="00E44A51">
              <w:rPr>
                <w:rFonts w:ascii="Times New Roman" w:hAnsi="Times New Roman"/>
                <w:szCs w:val="18"/>
              </w:rPr>
              <w:t>7</w:t>
            </w:r>
            <w:r w:rsidRPr="0058693E">
              <w:rPr>
                <w:rFonts w:ascii="Times New Roman" w:hAnsi="Times New Roman"/>
                <w:szCs w:val="18"/>
                <w:vertAlign w:val="superscript"/>
              </w:rPr>
              <w:t>th</w:t>
            </w:r>
            <w:r>
              <w:rPr>
                <w:rFonts w:ascii="Times New Roman" w:hAnsi="Times New Roman"/>
                <w:szCs w:val="18"/>
              </w:rPr>
              <w:t>, 2019</w:t>
            </w:r>
          </w:p>
        </w:tc>
        <w:tc>
          <w:tcPr>
            <w:tcW w:w="1350" w:type="dxa"/>
            <w:tcBorders>
              <w:top w:val="single" w:sz="8" w:space="0" w:color="auto"/>
              <w:bottom w:val="single" w:sz="8" w:space="0" w:color="auto"/>
            </w:tcBorders>
          </w:tcPr>
          <w:p w:rsidR="00FD1E61" w:rsidRPr="00790E1D" w:rsidRDefault="0058693E" w:rsidP="00A50512">
            <w:pPr>
              <w:pStyle w:val="tablebody"/>
              <w:jc w:val="center"/>
              <w:rPr>
                <w:rFonts w:ascii="Times New Roman" w:hAnsi="Times New Roman"/>
                <w:szCs w:val="18"/>
                <w:lang w:eastAsia="ja-JP"/>
              </w:rPr>
            </w:pPr>
            <w:r>
              <w:rPr>
                <w:rFonts w:ascii="Times New Roman" w:hAnsi="Times New Roman"/>
                <w:szCs w:val="18"/>
                <w:lang w:eastAsia="ja-JP"/>
              </w:rPr>
              <w:t>4, 12, 18</w:t>
            </w:r>
          </w:p>
        </w:tc>
        <w:tc>
          <w:tcPr>
            <w:tcW w:w="6480" w:type="dxa"/>
            <w:tcBorders>
              <w:top w:val="single" w:sz="8" w:space="0" w:color="auto"/>
              <w:bottom w:val="single" w:sz="8" w:space="0" w:color="auto"/>
            </w:tcBorders>
          </w:tcPr>
          <w:p w:rsidR="00FD1E61" w:rsidRDefault="0058693E" w:rsidP="00A50512">
            <w:pPr>
              <w:pStyle w:val="tablebody"/>
              <w:rPr>
                <w:rFonts w:ascii="Times New Roman" w:hAnsi="Times New Roman"/>
                <w:szCs w:val="18"/>
                <w:lang w:eastAsia="ja-JP"/>
              </w:rPr>
            </w:pPr>
            <w:r>
              <w:rPr>
                <w:rFonts w:ascii="Times New Roman" w:hAnsi="Times New Roman"/>
                <w:szCs w:val="18"/>
                <w:lang w:eastAsia="ja-JP"/>
              </w:rPr>
              <w:t>Fix some mistakes</w:t>
            </w:r>
          </w:p>
          <w:p w:rsidR="0058693E" w:rsidRPr="00790E1D" w:rsidRDefault="0058693E" w:rsidP="00A50512">
            <w:pPr>
              <w:pStyle w:val="tablebody"/>
              <w:rPr>
                <w:rFonts w:ascii="Times New Roman" w:hAnsi="Times New Roman"/>
                <w:szCs w:val="18"/>
                <w:lang w:eastAsia="ja-JP"/>
              </w:rPr>
            </w:pPr>
            <w:r>
              <w:rPr>
                <w:rFonts w:ascii="Times New Roman" w:hAnsi="Times New Roman"/>
                <w:szCs w:val="18"/>
                <w:lang w:eastAsia="ja-JP"/>
              </w:rPr>
              <w:t>Add support for COM_ReceiveBlock</w:t>
            </w:r>
            <w:r>
              <w:rPr>
                <w:rFonts w:ascii="Times New Roman" w:hAnsi="Times New Roman"/>
                <w:szCs w:val="18"/>
                <w:lang w:eastAsia="ja-JP"/>
              </w:rPr>
              <w:br/>
              <w:t>Add special note for COM_GetLastError</w:t>
            </w:r>
          </w:p>
        </w:tc>
      </w:tr>
      <w:tr w:rsidR="003B2745" w:rsidRPr="00790E1D" w:rsidTr="00A50512">
        <w:tc>
          <w:tcPr>
            <w:tcW w:w="630" w:type="dxa"/>
            <w:tcBorders>
              <w:top w:val="single" w:sz="8" w:space="0" w:color="auto"/>
              <w:bottom w:val="single" w:sz="8" w:space="0" w:color="auto"/>
            </w:tcBorders>
          </w:tcPr>
          <w:p w:rsidR="003B2745" w:rsidRDefault="00E60AF9" w:rsidP="00A50512">
            <w:pPr>
              <w:pStyle w:val="tablebody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1.2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</w:tcPr>
          <w:p w:rsidR="003B2745" w:rsidRDefault="00E60AF9" w:rsidP="00A50512">
            <w:pPr>
              <w:pStyle w:val="tablebody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Apr 23</w:t>
            </w:r>
            <w:r w:rsidRPr="00E60AF9">
              <w:rPr>
                <w:rFonts w:ascii="Times New Roman" w:hAnsi="Times New Roman"/>
                <w:szCs w:val="18"/>
                <w:vertAlign w:val="superscript"/>
              </w:rPr>
              <w:t>rd</w:t>
            </w:r>
            <w:r>
              <w:rPr>
                <w:rFonts w:ascii="Times New Roman" w:hAnsi="Times New Roman"/>
                <w:szCs w:val="18"/>
              </w:rPr>
              <w:t>, 2019</w:t>
            </w:r>
          </w:p>
        </w:tc>
        <w:tc>
          <w:tcPr>
            <w:tcW w:w="1350" w:type="dxa"/>
            <w:tcBorders>
              <w:top w:val="single" w:sz="8" w:space="0" w:color="auto"/>
              <w:bottom w:val="single" w:sz="8" w:space="0" w:color="auto"/>
            </w:tcBorders>
          </w:tcPr>
          <w:p w:rsidR="003B2745" w:rsidRDefault="00E60AF9" w:rsidP="00A50512">
            <w:pPr>
              <w:pStyle w:val="tablebody"/>
              <w:jc w:val="center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26-28</w:t>
            </w:r>
          </w:p>
        </w:tc>
        <w:tc>
          <w:tcPr>
            <w:tcW w:w="6480" w:type="dxa"/>
            <w:tcBorders>
              <w:top w:val="single" w:sz="8" w:space="0" w:color="auto"/>
              <w:bottom w:val="single" w:sz="8" w:space="0" w:color="auto"/>
            </w:tcBorders>
          </w:tcPr>
          <w:p w:rsidR="00660B79" w:rsidRDefault="00E60AF9" w:rsidP="003C23AE">
            <w:pPr>
              <w:pStyle w:val="tablebody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 xml:space="preserve">Add </w:t>
            </w:r>
            <w:r w:rsidR="00F94AA6">
              <w:rPr>
                <w:rFonts w:ascii="Times New Roman" w:hAnsi="Times New Roman"/>
                <w:szCs w:val="18"/>
              </w:rPr>
              <w:t xml:space="preserve">4. </w:t>
            </w:r>
            <w:r>
              <w:rPr>
                <w:rFonts w:ascii="Times New Roman" w:hAnsi="Times New Roman"/>
                <w:szCs w:val="18"/>
              </w:rPr>
              <w:t>NDEB App</w:t>
            </w:r>
          </w:p>
        </w:tc>
      </w:tr>
      <w:tr w:rsidR="001B5DB9" w:rsidRPr="00790E1D" w:rsidTr="00A50512">
        <w:tc>
          <w:tcPr>
            <w:tcW w:w="630" w:type="dxa"/>
            <w:tcBorders>
              <w:top w:val="single" w:sz="8" w:space="0" w:color="auto"/>
              <w:bottom w:val="single" w:sz="8" w:space="0" w:color="auto"/>
            </w:tcBorders>
          </w:tcPr>
          <w:p w:rsidR="001B5DB9" w:rsidRDefault="001B5DB9" w:rsidP="00A50512">
            <w:pPr>
              <w:pStyle w:val="tablebody"/>
              <w:rPr>
                <w:rFonts w:ascii="Times New Roman" w:hAnsi="Times New Roman"/>
                <w:szCs w:val="18"/>
              </w:rPr>
            </w:pP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</w:tcPr>
          <w:p w:rsidR="001B5DB9" w:rsidRDefault="001B5DB9" w:rsidP="00A50512">
            <w:pPr>
              <w:pStyle w:val="tablebody"/>
              <w:rPr>
                <w:rFonts w:ascii="Times New Roman" w:hAnsi="Times New Roman"/>
                <w:szCs w:val="18"/>
              </w:rPr>
            </w:pPr>
          </w:p>
        </w:tc>
        <w:tc>
          <w:tcPr>
            <w:tcW w:w="1350" w:type="dxa"/>
            <w:tcBorders>
              <w:top w:val="single" w:sz="8" w:space="0" w:color="auto"/>
              <w:bottom w:val="single" w:sz="8" w:space="0" w:color="auto"/>
            </w:tcBorders>
          </w:tcPr>
          <w:p w:rsidR="001B5DB9" w:rsidRDefault="001B5DB9" w:rsidP="00A50512">
            <w:pPr>
              <w:pStyle w:val="tablebody"/>
              <w:jc w:val="center"/>
              <w:rPr>
                <w:rFonts w:ascii="Times New Roman" w:hAnsi="Times New Roman"/>
                <w:szCs w:val="18"/>
              </w:rPr>
            </w:pPr>
          </w:p>
        </w:tc>
        <w:tc>
          <w:tcPr>
            <w:tcW w:w="6480" w:type="dxa"/>
            <w:tcBorders>
              <w:top w:val="single" w:sz="8" w:space="0" w:color="auto"/>
              <w:bottom w:val="single" w:sz="8" w:space="0" w:color="auto"/>
            </w:tcBorders>
          </w:tcPr>
          <w:p w:rsidR="00254D35" w:rsidRDefault="00254D35" w:rsidP="001B5DB9">
            <w:pPr>
              <w:pStyle w:val="tablebody"/>
              <w:rPr>
                <w:rFonts w:ascii="Times New Roman" w:hAnsi="Times New Roman"/>
                <w:szCs w:val="18"/>
              </w:rPr>
            </w:pPr>
          </w:p>
        </w:tc>
      </w:tr>
      <w:tr w:rsidR="00D402FB" w:rsidRPr="00790E1D" w:rsidTr="00A50512">
        <w:tc>
          <w:tcPr>
            <w:tcW w:w="630" w:type="dxa"/>
            <w:tcBorders>
              <w:top w:val="single" w:sz="8" w:space="0" w:color="auto"/>
              <w:bottom w:val="single" w:sz="8" w:space="0" w:color="auto"/>
            </w:tcBorders>
          </w:tcPr>
          <w:p w:rsidR="00D402FB" w:rsidRDefault="00D402FB" w:rsidP="00A50512">
            <w:pPr>
              <w:pStyle w:val="tablebody"/>
              <w:rPr>
                <w:rFonts w:ascii="Times New Roman" w:hAnsi="Times New Roman"/>
                <w:szCs w:val="18"/>
              </w:rPr>
            </w:pP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</w:tcPr>
          <w:p w:rsidR="00D402FB" w:rsidRDefault="00D402FB" w:rsidP="00A50512">
            <w:pPr>
              <w:pStyle w:val="tablebody"/>
              <w:rPr>
                <w:rFonts w:ascii="Times New Roman" w:hAnsi="Times New Roman"/>
                <w:szCs w:val="18"/>
              </w:rPr>
            </w:pPr>
          </w:p>
        </w:tc>
        <w:tc>
          <w:tcPr>
            <w:tcW w:w="1350" w:type="dxa"/>
            <w:tcBorders>
              <w:top w:val="single" w:sz="8" w:space="0" w:color="auto"/>
              <w:bottom w:val="single" w:sz="8" w:space="0" w:color="auto"/>
            </w:tcBorders>
          </w:tcPr>
          <w:p w:rsidR="00D402FB" w:rsidRDefault="00D402FB" w:rsidP="00A50512">
            <w:pPr>
              <w:pStyle w:val="tablebody"/>
              <w:jc w:val="center"/>
              <w:rPr>
                <w:rFonts w:ascii="Times New Roman" w:hAnsi="Times New Roman"/>
                <w:szCs w:val="18"/>
              </w:rPr>
            </w:pPr>
          </w:p>
        </w:tc>
        <w:tc>
          <w:tcPr>
            <w:tcW w:w="6480" w:type="dxa"/>
            <w:tcBorders>
              <w:top w:val="single" w:sz="8" w:space="0" w:color="auto"/>
              <w:bottom w:val="single" w:sz="8" w:space="0" w:color="auto"/>
            </w:tcBorders>
          </w:tcPr>
          <w:p w:rsidR="00D402FB" w:rsidRPr="001B5DB9" w:rsidRDefault="00D402FB" w:rsidP="001B5DB9">
            <w:pPr>
              <w:pStyle w:val="tablebody"/>
              <w:rPr>
                <w:rFonts w:ascii="Times New Roman" w:hAnsi="Times New Roman"/>
                <w:szCs w:val="18"/>
              </w:rPr>
            </w:pPr>
          </w:p>
        </w:tc>
      </w:tr>
      <w:tr w:rsidR="00BE5C25" w:rsidRPr="00790E1D" w:rsidTr="00A50512">
        <w:tc>
          <w:tcPr>
            <w:tcW w:w="630" w:type="dxa"/>
            <w:tcBorders>
              <w:top w:val="single" w:sz="8" w:space="0" w:color="auto"/>
              <w:bottom w:val="single" w:sz="8" w:space="0" w:color="auto"/>
            </w:tcBorders>
          </w:tcPr>
          <w:p w:rsidR="00BE5C25" w:rsidRDefault="00BE5C25" w:rsidP="00A50512">
            <w:pPr>
              <w:pStyle w:val="tablebody"/>
              <w:rPr>
                <w:rFonts w:ascii="Times New Roman" w:hAnsi="Times New Roman"/>
                <w:szCs w:val="18"/>
              </w:rPr>
            </w:pP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</w:tcPr>
          <w:p w:rsidR="00BE5C25" w:rsidRPr="00BE5C25" w:rsidRDefault="00BE5C25" w:rsidP="00A50512">
            <w:pPr>
              <w:pStyle w:val="tablebody"/>
              <w:rPr>
                <w:rFonts w:ascii="Times New Roman" w:hAnsi="Times New Roman"/>
                <w:szCs w:val="18"/>
              </w:rPr>
            </w:pPr>
          </w:p>
        </w:tc>
        <w:tc>
          <w:tcPr>
            <w:tcW w:w="1350" w:type="dxa"/>
            <w:tcBorders>
              <w:top w:val="single" w:sz="8" w:space="0" w:color="auto"/>
              <w:bottom w:val="single" w:sz="8" w:space="0" w:color="auto"/>
            </w:tcBorders>
          </w:tcPr>
          <w:p w:rsidR="00BE5C25" w:rsidRDefault="00BE5C25" w:rsidP="00A50512">
            <w:pPr>
              <w:pStyle w:val="tablebody"/>
              <w:jc w:val="center"/>
              <w:rPr>
                <w:rFonts w:ascii="Times New Roman" w:hAnsi="Times New Roman"/>
                <w:szCs w:val="18"/>
              </w:rPr>
            </w:pPr>
          </w:p>
        </w:tc>
        <w:tc>
          <w:tcPr>
            <w:tcW w:w="6480" w:type="dxa"/>
            <w:tcBorders>
              <w:top w:val="single" w:sz="8" w:space="0" w:color="auto"/>
              <w:bottom w:val="single" w:sz="8" w:space="0" w:color="auto"/>
            </w:tcBorders>
          </w:tcPr>
          <w:p w:rsidR="00FF235E" w:rsidRDefault="00FF235E" w:rsidP="00010EAA">
            <w:pPr>
              <w:pStyle w:val="tablebody"/>
              <w:ind w:left="0"/>
              <w:rPr>
                <w:rFonts w:ascii="Times New Roman" w:hAnsi="Times New Roman"/>
                <w:szCs w:val="18"/>
              </w:rPr>
            </w:pPr>
          </w:p>
        </w:tc>
      </w:tr>
    </w:tbl>
    <w:p w:rsidR="001A14A0" w:rsidRPr="00DE7795" w:rsidRDefault="001A14A0" w:rsidP="00FB2A64"/>
    <w:sectPr w:rsidR="001A14A0" w:rsidRPr="00DE7795" w:rsidSect="0065543F">
      <w:headerReference w:type="default" r:id="rId22"/>
      <w:footerReference w:type="default" r:id="rId23"/>
      <w:pgSz w:w="11907" w:h="16840" w:code="9"/>
      <w:pgMar w:top="1584" w:right="1080" w:bottom="1138" w:left="1080" w:header="720" w:footer="6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0D70" w:rsidRDefault="00CC0D70">
      <w:r>
        <w:separator/>
      </w:r>
    </w:p>
  </w:endnote>
  <w:endnote w:type="continuationSeparator" w:id="0">
    <w:p w:rsidR="00CC0D70" w:rsidRDefault="00CC0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@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6DC1" w:rsidRPr="008F1F51" w:rsidRDefault="00FD6DC1" w:rsidP="00884979">
    <w:pPr>
      <w:pStyle w:val="Footer"/>
      <w:pBdr>
        <w:top w:val="none" w:sz="0" w:space="0" w:color="auto"/>
      </w:pBdr>
      <w:tabs>
        <w:tab w:val="clear" w:pos="4820"/>
        <w:tab w:val="clear" w:pos="9639"/>
        <w:tab w:val="left" w:pos="8248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2608868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FD6DC1" w:rsidRDefault="00FD6DC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64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642F">
              <w:rPr>
                <w:b/>
                <w:bCs/>
                <w:noProof/>
              </w:rPr>
              <w:t>30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D6DC1" w:rsidRPr="00305A45" w:rsidRDefault="00FD6DC1" w:rsidP="003648A1">
    <w:pPr>
      <w:pStyle w:val="Footer"/>
      <w:pBdr>
        <w:top w:val="none" w:sz="0" w:space="0" w:color="auto"/>
      </w:pBd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083151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FD6DC1" w:rsidRDefault="00CC0D70">
        <w:pPr>
          <w:pStyle w:val="Footer"/>
          <w:pBdr>
            <w:top w:val="single" w:sz="4" w:space="1" w:color="D9D9D9" w:themeColor="background1" w:themeShade="D9"/>
          </w:pBdr>
          <w:jc w:val="right"/>
        </w:pPr>
        <w:sdt>
          <w:sdtPr>
            <w:id w:val="-1443763236"/>
            <w:docPartObj>
              <w:docPartGallery w:val="Page Numbers (Top of Page)"/>
              <w:docPartUnique/>
            </w:docPartObj>
          </w:sdtPr>
          <w:sdtEndPr/>
          <w:sdtContent>
            <w:r w:rsidR="00FD6DC1">
              <w:t xml:space="preserve">Page </w:t>
            </w:r>
            <w:r w:rsidR="00FD6DC1">
              <w:rPr>
                <w:b/>
                <w:bCs/>
                <w:sz w:val="24"/>
                <w:szCs w:val="24"/>
              </w:rPr>
              <w:fldChar w:fldCharType="begin"/>
            </w:r>
            <w:r w:rsidR="00FD6DC1">
              <w:rPr>
                <w:b/>
                <w:bCs/>
              </w:rPr>
              <w:instrText xml:space="preserve"> PAGE </w:instrText>
            </w:r>
            <w:r w:rsidR="00FD6DC1">
              <w:rPr>
                <w:b/>
                <w:bCs/>
                <w:sz w:val="24"/>
                <w:szCs w:val="24"/>
              </w:rPr>
              <w:fldChar w:fldCharType="separate"/>
            </w:r>
            <w:r w:rsidR="00D3642F">
              <w:rPr>
                <w:b/>
                <w:bCs/>
                <w:noProof/>
              </w:rPr>
              <w:t>28</w:t>
            </w:r>
            <w:r w:rsidR="00FD6DC1">
              <w:rPr>
                <w:b/>
                <w:bCs/>
                <w:sz w:val="24"/>
                <w:szCs w:val="24"/>
              </w:rPr>
              <w:fldChar w:fldCharType="end"/>
            </w:r>
            <w:r w:rsidR="00FD6DC1">
              <w:t xml:space="preserve"> of </w:t>
            </w:r>
            <w:r w:rsidR="00FD6DC1">
              <w:rPr>
                <w:b/>
                <w:bCs/>
                <w:sz w:val="24"/>
                <w:szCs w:val="24"/>
              </w:rPr>
              <w:fldChar w:fldCharType="begin"/>
            </w:r>
            <w:r w:rsidR="00FD6DC1">
              <w:rPr>
                <w:b/>
                <w:bCs/>
              </w:rPr>
              <w:instrText xml:space="preserve"> NUMPAGES  </w:instrText>
            </w:r>
            <w:r w:rsidR="00FD6DC1">
              <w:rPr>
                <w:b/>
                <w:bCs/>
                <w:sz w:val="24"/>
                <w:szCs w:val="24"/>
              </w:rPr>
              <w:fldChar w:fldCharType="separate"/>
            </w:r>
            <w:r w:rsidR="00D3642F">
              <w:rPr>
                <w:b/>
                <w:bCs/>
                <w:noProof/>
              </w:rPr>
              <w:t>30</w:t>
            </w:r>
            <w:r w:rsidR="00FD6DC1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  <w:p w:rsidR="00FD6DC1" w:rsidRPr="00B71B00" w:rsidRDefault="00FD6DC1">
    <w:pPr>
      <w:spacing w:after="0" w:line="0" w:lineRule="atLea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0D70" w:rsidRDefault="00CC0D70">
      <w:r>
        <w:separator/>
      </w:r>
    </w:p>
  </w:footnote>
  <w:footnote w:type="continuationSeparator" w:id="0">
    <w:p w:rsidR="00CC0D70" w:rsidRDefault="00CC0D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6DC1" w:rsidRDefault="00FD6DC1" w:rsidP="008F1F51">
    <w:pPr>
      <w:pStyle w:val="Header"/>
      <w:pBdr>
        <w:bottom w:val="none" w:sz="0" w:space="0" w:color="auto"/>
      </w:pBdr>
      <w:tabs>
        <w:tab w:val="left" w:pos="7895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6DC1" w:rsidRPr="008F1F51" w:rsidRDefault="00FD6DC1" w:rsidP="008F1F51">
    <w:pPr>
      <w:pStyle w:val="Header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6DC1" w:rsidRDefault="00FD6DC1">
    <w:pPr>
      <w:pBdr>
        <w:bottom w:val="single" w:sz="6" w:space="1" w:color="auto"/>
      </w:pBdr>
      <w:spacing w:after="0" w:line="0" w:lineRule="atLeast"/>
      <w:rPr>
        <w:i/>
      </w:rPr>
    </w:pPr>
    <w:r w:rsidRPr="00B71B00">
      <w:rPr>
        <w:i/>
      </w:rPr>
      <w:t xml:space="preserve">Detailed Specification for </w:t>
    </w:r>
    <w:r w:rsidR="00670BEC">
      <w:rPr>
        <w:i/>
      </w:rPr>
      <w:t>E2-</w:t>
    </w:r>
    <w:r>
      <w:rPr>
        <w:i/>
      </w:rPr>
      <w:t>RX-FW Linux</w:t>
    </w:r>
  </w:p>
  <w:p w:rsidR="00FD6DC1" w:rsidRPr="00B71B00" w:rsidRDefault="00FD6DC1">
    <w:pPr>
      <w:spacing w:after="0" w:line="0" w:lineRule="atLeast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11"/>
    <w:multiLevelType w:val="singleLevel"/>
    <w:tmpl w:val="9B242692"/>
    <w:name w:val="WW8Num22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b/>
      </w:rPr>
    </w:lvl>
  </w:abstractNum>
  <w:abstractNum w:abstractNumId="1" w15:restartNumberingAfterBreak="0">
    <w:nsid w:val="01D85A46"/>
    <w:multiLevelType w:val="hybridMultilevel"/>
    <w:tmpl w:val="49E43E8C"/>
    <w:lvl w:ilvl="0" w:tplc="00C01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4799B"/>
    <w:multiLevelType w:val="hybridMultilevel"/>
    <w:tmpl w:val="017EBF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EC38E0"/>
    <w:multiLevelType w:val="hybridMultilevel"/>
    <w:tmpl w:val="2C1EC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C4C9A"/>
    <w:multiLevelType w:val="hybridMultilevel"/>
    <w:tmpl w:val="00063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03383"/>
    <w:multiLevelType w:val="hybridMultilevel"/>
    <w:tmpl w:val="2A72C7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9A1E09"/>
    <w:multiLevelType w:val="hybridMultilevel"/>
    <w:tmpl w:val="09C078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681430"/>
    <w:multiLevelType w:val="hybridMultilevel"/>
    <w:tmpl w:val="5622D8CA"/>
    <w:lvl w:ilvl="0" w:tplc="D3062862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A275D6"/>
    <w:multiLevelType w:val="hybridMultilevel"/>
    <w:tmpl w:val="DCF423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B835CC"/>
    <w:multiLevelType w:val="hybridMultilevel"/>
    <w:tmpl w:val="21BC7EDE"/>
    <w:lvl w:ilvl="0" w:tplc="004CA038">
      <w:start w:val="1"/>
      <w:numFmt w:val="bullet"/>
      <w:lvlRestart w:val="0"/>
      <w:pStyle w:val="table1unordered"/>
      <w:lvlText w:val=""/>
      <w:lvlJc w:val="left"/>
      <w:pPr>
        <w:tabs>
          <w:tab w:val="num" w:pos="346"/>
        </w:tabs>
        <w:ind w:left="346" w:hanging="289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E150C"/>
    <w:multiLevelType w:val="hybridMultilevel"/>
    <w:tmpl w:val="4E34B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6F0039"/>
    <w:multiLevelType w:val="hybridMultilevel"/>
    <w:tmpl w:val="A2BECC8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6D6C10"/>
    <w:multiLevelType w:val="multilevel"/>
    <w:tmpl w:val="A8C2B0D0"/>
    <w:lvl w:ilvl="0">
      <w:start w:val="12"/>
      <w:numFmt w:val="none"/>
      <w:lvlRestart w:val="0"/>
      <w:isLgl/>
      <w:suff w:val="nothing"/>
      <w:lvlText w:val=""/>
      <w:lvlJc w:val="left"/>
      <w:pPr>
        <w:ind w:left="0" w:firstLine="0"/>
      </w:pPr>
      <w:rPr>
        <w:rFonts w:ascii="Times" w:hAnsi="Times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(%4)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/>
        <w:i w:val="0"/>
        <w:sz w:val="20"/>
      </w:rPr>
    </w:lvl>
    <w:lvl w:ilvl="5">
      <w:start w:val="1"/>
      <w:numFmt w:val="lowerLetter"/>
      <w:pStyle w:val="Heading6"/>
      <w:lvlText w:val="%1(%6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3" w15:restartNumberingAfterBreak="0">
    <w:nsid w:val="2A6D5B98"/>
    <w:multiLevelType w:val="hybridMultilevel"/>
    <w:tmpl w:val="0F5C79D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632224"/>
    <w:multiLevelType w:val="hybridMultilevel"/>
    <w:tmpl w:val="D51E7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F235C4"/>
    <w:multiLevelType w:val="multilevel"/>
    <w:tmpl w:val="221E4DB8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32"/>
        <w:u w:val="none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6" w15:restartNumberingAfterBreak="0">
    <w:nsid w:val="38863668"/>
    <w:multiLevelType w:val="hybridMultilevel"/>
    <w:tmpl w:val="374AA52C"/>
    <w:lvl w:ilvl="0" w:tplc="5FD4BC44">
      <w:start w:val="1"/>
      <w:numFmt w:val="bullet"/>
      <w:lvlRestart w:val="0"/>
      <w:pStyle w:val="table2unordered"/>
      <w:lvlText w:val=""/>
      <w:lvlJc w:val="left"/>
      <w:pPr>
        <w:tabs>
          <w:tab w:val="num" w:pos="576"/>
        </w:tabs>
        <w:ind w:left="576" w:hanging="289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950902"/>
    <w:multiLevelType w:val="hybridMultilevel"/>
    <w:tmpl w:val="73C49C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DC1474D"/>
    <w:multiLevelType w:val="hybridMultilevel"/>
    <w:tmpl w:val="3D3C88B8"/>
    <w:lvl w:ilvl="0" w:tplc="7D7A17E8">
      <w:start w:val="1"/>
      <w:numFmt w:val="bullet"/>
      <w:pStyle w:val="Level1unordered"/>
      <w:lvlText w:val=""/>
      <w:lvlJc w:val="left"/>
      <w:pPr>
        <w:tabs>
          <w:tab w:val="num" w:pos="289"/>
        </w:tabs>
        <w:ind w:left="289" w:hanging="289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D65F41"/>
    <w:multiLevelType w:val="hybridMultilevel"/>
    <w:tmpl w:val="30E4E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6E07F4"/>
    <w:multiLevelType w:val="hybridMultilevel"/>
    <w:tmpl w:val="945E4A9C"/>
    <w:lvl w:ilvl="0" w:tplc="05E4601A">
      <w:start w:val="1"/>
      <w:numFmt w:val="bullet"/>
      <w:pStyle w:val="Level2unordered"/>
      <w:lvlText w:val=""/>
      <w:lvlJc w:val="left"/>
      <w:pPr>
        <w:tabs>
          <w:tab w:val="num" w:pos="652"/>
        </w:tabs>
        <w:ind w:left="6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94666"/>
    <w:multiLevelType w:val="multilevel"/>
    <w:tmpl w:val="8426394A"/>
    <w:name w:val="Bullet 132"/>
    <w:lvl w:ilvl="0">
      <w:start w:val="1"/>
      <w:numFmt w:val="decimal"/>
      <w:lvlText w:val="%1"/>
      <w:lvlJc w:val="left"/>
      <w:pPr>
        <w:tabs>
          <w:tab w:val="num" w:pos="0"/>
        </w:tabs>
        <w:ind w:left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auto"/>
        <w:sz w:val="28"/>
        <w:szCs w:val="28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-567"/>
        </w:tabs>
        <w:ind w:left="-567"/>
      </w:pPr>
      <w:rPr>
        <w:rFonts w:ascii="Arial" w:hAnsi="Arial" w:cs="Arial"/>
        <w:b/>
        <w:bCs w:val="0"/>
        <w:i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/>
      </w:pPr>
      <w:rPr>
        <w:rFonts w:ascii="Courier New" w:hAnsi="Courier New" w:cs="Courier New" w:hint="default"/>
        <w:b w:val="0"/>
        <w:bCs w:val="0"/>
        <w:i w:val="0"/>
        <w:iCs/>
        <w:caps w:val="0"/>
        <w:strike w:val="0"/>
        <w:dstrike w:val="0"/>
        <w:vanish w:val="0"/>
        <w:color w:val="auto"/>
        <w:sz w:val="24"/>
        <w:szCs w:val="24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num" w:pos="-567"/>
        </w:tabs>
        <w:ind w:left="-567"/>
      </w:pPr>
      <w:rPr>
        <w:rFonts w:ascii="Arial" w:hAnsi="Arial" w:cs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2"/>
        <w:szCs w:val="22"/>
        <w:u w:val="none"/>
        <w:vertAlign w:val="baseline"/>
      </w:rPr>
    </w:lvl>
    <w:lvl w:ilvl="5">
      <w:start w:val="1"/>
      <w:numFmt w:val="decimal"/>
      <w:lvlText w:val="%1.%2.%3.%4.%5.%6"/>
      <w:lvlJc w:val="left"/>
      <w:pPr>
        <w:tabs>
          <w:tab w:val="num" w:pos="-567"/>
        </w:tabs>
        <w:ind w:left="-567"/>
      </w:pPr>
      <w:rPr>
        <w:rFonts w:ascii="Arial" w:hAnsi="Arial" w:cs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2"/>
        <w:szCs w:val="22"/>
        <w:u w:val="none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num" w:pos="-567"/>
        </w:tabs>
        <w:ind w:left="-567"/>
      </w:pPr>
      <w:rPr>
        <w:rFonts w:ascii="Arial" w:hAnsi="Arial" w:cs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2"/>
        <w:szCs w:val="22"/>
        <w:u w:val="none"/>
        <w:vertAlign w:val="baseline"/>
      </w:rPr>
    </w:lvl>
    <w:lvl w:ilvl="7">
      <w:start w:val="1"/>
      <w:numFmt w:val="decimal"/>
      <w:lvlText w:val="%1.%2.%3.%4.%5.%6.%7.%8"/>
      <w:lvlJc w:val="left"/>
      <w:pPr>
        <w:tabs>
          <w:tab w:val="num" w:pos="693"/>
        </w:tabs>
        <w:ind w:left="693"/>
      </w:pPr>
      <w:rPr>
        <w:rFonts w:ascii="Arial" w:hAnsi="Arial" w:cs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2"/>
        <w:szCs w:val="22"/>
        <w:u w:val="none"/>
        <w:vertAlign w:val="baseline"/>
      </w:rPr>
    </w:lvl>
    <w:lvl w:ilvl="8">
      <w:start w:val="1"/>
      <w:numFmt w:val="decimal"/>
      <w:lvlText w:val="%1.%2.%3.%4.%5.%6.%7.%8.%9"/>
      <w:lvlJc w:val="left"/>
      <w:pPr>
        <w:tabs>
          <w:tab w:val="num" w:pos="-567"/>
        </w:tabs>
        <w:ind w:left="-567"/>
      </w:pPr>
      <w:rPr>
        <w:rFonts w:ascii="Arial" w:hAnsi="Arial" w:cs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2"/>
        <w:szCs w:val="22"/>
        <w:u w:val="none"/>
        <w:vertAlign w:val="baseline"/>
      </w:rPr>
    </w:lvl>
  </w:abstractNum>
  <w:abstractNum w:abstractNumId="22" w15:restartNumberingAfterBreak="0">
    <w:nsid w:val="50574D35"/>
    <w:multiLevelType w:val="hybridMultilevel"/>
    <w:tmpl w:val="5622D8CA"/>
    <w:lvl w:ilvl="0" w:tplc="D3062862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C608EF"/>
    <w:multiLevelType w:val="hybridMultilevel"/>
    <w:tmpl w:val="D0144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C03D10"/>
    <w:multiLevelType w:val="hybridMultilevel"/>
    <w:tmpl w:val="9DC04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1B7A38"/>
    <w:multiLevelType w:val="hybridMultilevel"/>
    <w:tmpl w:val="795C35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0253447"/>
    <w:multiLevelType w:val="hybridMultilevel"/>
    <w:tmpl w:val="051A1A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04B7A3F"/>
    <w:multiLevelType w:val="hybridMultilevel"/>
    <w:tmpl w:val="06B8334C"/>
    <w:lvl w:ilvl="0" w:tplc="879A9882">
      <w:numFmt w:val="bullet"/>
      <w:pStyle w:val="Bullet-2"/>
      <w:lvlText w:val="・"/>
      <w:lvlJc w:val="left"/>
      <w:pPr>
        <w:tabs>
          <w:tab w:val="num" w:pos="786"/>
        </w:tabs>
        <w:ind w:left="786" w:hanging="360"/>
      </w:pPr>
      <w:rPr>
        <w:rFonts w:ascii="@MS Mincho" w:eastAsia="@MS Mincho" w:hAnsi="@MS Mincho" w:hint="eastAsia"/>
        <w:color w:val="auto"/>
      </w:rPr>
    </w:lvl>
    <w:lvl w:ilvl="1" w:tplc="0409000B">
      <w:numFmt w:val="bullet"/>
      <w:lvlText w:val="・"/>
      <w:lvlJc w:val="left"/>
      <w:pPr>
        <w:tabs>
          <w:tab w:val="num" w:pos="780"/>
        </w:tabs>
        <w:ind w:left="780" w:hanging="360"/>
      </w:pPr>
      <w:rPr>
        <w:rFonts w:ascii="@MS Mincho" w:eastAsia="@MS Mincho" w:hAnsi="@MS Mincho" w:hint="eastAsia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Cambria Math" w:hAnsi="Cambria Math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Cambria Math" w:hAnsi="Cambria Math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Cambria Math" w:hAnsi="Cambria Math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Cambria Math" w:hAnsi="Cambria Math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Cambria Math" w:hAnsi="Cambria Math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Cambria Math" w:hAnsi="Cambria Math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Cambria Math" w:hAnsi="Cambria Math" w:hint="default"/>
      </w:rPr>
    </w:lvl>
  </w:abstractNum>
  <w:abstractNum w:abstractNumId="28" w15:restartNumberingAfterBreak="0">
    <w:nsid w:val="6146158B"/>
    <w:multiLevelType w:val="hybridMultilevel"/>
    <w:tmpl w:val="6B620338"/>
    <w:lvl w:ilvl="0" w:tplc="D3062862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8D45F0D"/>
    <w:multiLevelType w:val="hybridMultilevel"/>
    <w:tmpl w:val="45F40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BA185B"/>
    <w:multiLevelType w:val="hybridMultilevel"/>
    <w:tmpl w:val="44FAA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AD0E9F"/>
    <w:multiLevelType w:val="hybridMultilevel"/>
    <w:tmpl w:val="5992BF10"/>
    <w:lvl w:ilvl="0" w:tplc="D3062862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5"/>
  </w:num>
  <w:num w:numId="3">
    <w:abstractNumId w:val="12"/>
  </w:num>
  <w:num w:numId="4">
    <w:abstractNumId w:val="18"/>
  </w:num>
  <w:num w:numId="5">
    <w:abstractNumId w:val="20"/>
  </w:num>
  <w:num w:numId="6">
    <w:abstractNumId w:val="9"/>
  </w:num>
  <w:num w:numId="7">
    <w:abstractNumId w:val="16"/>
  </w:num>
  <w:num w:numId="8">
    <w:abstractNumId w:val="27"/>
  </w:num>
  <w:num w:numId="9">
    <w:abstractNumId w:val="7"/>
  </w:num>
  <w:num w:numId="10">
    <w:abstractNumId w:val="19"/>
  </w:num>
  <w:num w:numId="11">
    <w:abstractNumId w:val="4"/>
  </w:num>
  <w:num w:numId="12">
    <w:abstractNumId w:val="24"/>
  </w:num>
  <w:num w:numId="13">
    <w:abstractNumId w:val="30"/>
  </w:num>
  <w:num w:numId="14">
    <w:abstractNumId w:val="3"/>
  </w:num>
  <w:num w:numId="15">
    <w:abstractNumId w:val="13"/>
  </w:num>
  <w:num w:numId="16">
    <w:abstractNumId w:val="6"/>
  </w:num>
  <w:num w:numId="17">
    <w:abstractNumId w:val="8"/>
  </w:num>
  <w:num w:numId="18">
    <w:abstractNumId w:val="17"/>
  </w:num>
  <w:num w:numId="19">
    <w:abstractNumId w:val="26"/>
  </w:num>
  <w:num w:numId="20">
    <w:abstractNumId w:val="11"/>
  </w:num>
  <w:num w:numId="21">
    <w:abstractNumId w:val="25"/>
  </w:num>
  <w:num w:numId="22">
    <w:abstractNumId w:val="2"/>
  </w:num>
  <w:num w:numId="23">
    <w:abstractNumId w:val="1"/>
  </w:num>
  <w:num w:numId="24">
    <w:abstractNumId w:val="5"/>
  </w:num>
  <w:num w:numId="25">
    <w:abstractNumId w:val="28"/>
  </w:num>
  <w:num w:numId="26">
    <w:abstractNumId w:val="14"/>
  </w:num>
  <w:num w:numId="27">
    <w:abstractNumId w:val="23"/>
  </w:num>
  <w:num w:numId="28">
    <w:abstractNumId w:val="31"/>
  </w:num>
  <w:num w:numId="29">
    <w:abstractNumId w:val="22"/>
  </w:num>
  <w:num w:numId="30">
    <w:abstractNumId w:val="10"/>
  </w:num>
  <w:num w:numId="31">
    <w:abstractNumId w:val="29"/>
  </w:num>
  <w:num w:numId="32">
    <w:abstractNumId w:val="15"/>
  </w:num>
  <w:num w:numId="33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0931"/>
    <w:rsid w:val="0000058D"/>
    <w:rsid w:val="00000793"/>
    <w:rsid w:val="00000A6A"/>
    <w:rsid w:val="00001371"/>
    <w:rsid w:val="00001710"/>
    <w:rsid w:val="00001EA2"/>
    <w:rsid w:val="00002092"/>
    <w:rsid w:val="000020CC"/>
    <w:rsid w:val="000027BC"/>
    <w:rsid w:val="00003796"/>
    <w:rsid w:val="0000424C"/>
    <w:rsid w:val="00004379"/>
    <w:rsid w:val="00004B0C"/>
    <w:rsid w:val="00005177"/>
    <w:rsid w:val="0000557B"/>
    <w:rsid w:val="0000616C"/>
    <w:rsid w:val="000061C1"/>
    <w:rsid w:val="0000751E"/>
    <w:rsid w:val="00007E2B"/>
    <w:rsid w:val="00010A00"/>
    <w:rsid w:val="00010EAA"/>
    <w:rsid w:val="00011972"/>
    <w:rsid w:val="0001250F"/>
    <w:rsid w:val="00012AFE"/>
    <w:rsid w:val="000143AE"/>
    <w:rsid w:val="000144E1"/>
    <w:rsid w:val="00015772"/>
    <w:rsid w:val="00015896"/>
    <w:rsid w:val="00016385"/>
    <w:rsid w:val="000173AF"/>
    <w:rsid w:val="00017925"/>
    <w:rsid w:val="00020471"/>
    <w:rsid w:val="00021027"/>
    <w:rsid w:val="0002289E"/>
    <w:rsid w:val="00023E91"/>
    <w:rsid w:val="000245D4"/>
    <w:rsid w:val="00024AFE"/>
    <w:rsid w:val="0002514F"/>
    <w:rsid w:val="000254DC"/>
    <w:rsid w:val="0002552C"/>
    <w:rsid w:val="000309FE"/>
    <w:rsid w:val="00030D06"/>
    <w:rsid w:val="00031156"/>
    <w:rsid w:val="000321FE"/>
    <w:rsid w:val="0003222E"/>
    <w:rsid w:val="00033149"/>
    <w:rsid w:val="00034394"/>
    <w:rsid w:val="00034BE6"/>
    <w:rsid w:val="00034DAD"/>
    <w:rsid w:val="000353B0"/>
    <w:rsid w:val="00036165"/>
    <w:rsid w:val="000362F2"/>
    <w:rsid w:val="000370C0"/>
    <w:rsid w:val="00037C22"/>
    <w:rsid w:val="000403C2"/>
    <w:rsid w:val="000409DB"/>
    <w:rsid w:val="00040D9A"/>
    <w:rsid w:val="00041F1A"/>
    <w:rsid w:val="000424E7"/>
    <w:rsid w:val="0004274D"/>
    <w:rsid w:val="00042FFC"/>
    <w:rsid w:val="00043A86"/>
    <w:rsid w:val="0004428F"/>
    <w:rsid w:val="000446C4"/>
    <w:rsid w:val="00046765"/>
    <w:rsid w:val="00046DE0"/>
    <w:rsid w:val="000478D6"/>
    <w:rsid w:val="000479D5"/>
    <w:rsid w:val="00050C6B"/>
    <w:rsid w:val="000513E3"/>
    <w:rsid w:val="00051EB0"/>
    <w:rsid w:val="00052A34"/>
    <w:rsid w:val="000534FE"/>
    <w:rsid w:val="00053C5E"/>
    <w:rsid w:val="00053E95"/>
    <w:rsid w:val="00053FD1"/>
    <w:rsid w:val="00054929"/>
    <w:rsid w:val="00056C1B"/>
    <w:rsid w:val="0006036F"/>
    <w:rsid w:val="00060CED"/>
    <w:rsid w:val="000633EA"/>
    <w:rsid w:val="00063C0A"/>
    <w:rsid w:val="00064E7A"/>
    <w:rsid w:val="000654D0"/>
    <w:rsid w:val="00065D80"/>
    <w:rsid w:val="00065EA9"/>
    <w:rsid w:val="000665B3"/>
    <w:rsid w:val="000671AB"/>
    <w:rsid w:val="000671CB"/>
    <w:rsid w:val="00070746"/>
    <w:rsid w:val="00070EE0"/>
    <w:rsid w:val="00071875"/>
    <w:rsid w:val="000721BB"/>
    <w:rsid w:val="0007245E"/>
    <w:rsid w:val="00072DB1"/>
    <w:rsid w:val="00075A9C"/>
    <w:rsid w:val="00076CE9"/>
    <w:rsid w:val="00077137"/>
    <w:rsid w:val="000778B9"/>
    <w:rsid w:val="00077E90"/>
    <w:rsid w:val="00080331"/>
    <w:rsid w:val="00082337"/>
    <w:rsid w:val="000843A4"/>
    <w:rsid w:val="0008720D"/>
    <w:rsid w:val="000879CB"/>
    <w:rsid w:val="000879F9"/>
    <w:rsid w:val="00090A0B"/>
    <w:rsid w:val="0009111B"/>
    <w:rsid w:val="000933B9"/>
    <w:rsid w:val="000936CD"/>
    <w:rsid w:val="00093AF0"/>
    <w:rsid w:val="00094E54"/>
    <w:rsid w:val="00096810"/>
    <w:rsid w:val="000A08BC"/>
    <w:rsid w:val="000A1656"/>
    <w:rsid w:val="000A1E8C"/>
    <w:rsid w:val="000A2012"/>
    <w:rsid w:val="000A2E19"/>
    <w:rsid w:val="000A3E20"/>
    <w:rsid w:val="000A44F3"/>
    <w:rsid w:val="000A6F96"/>
    <w:rsid w:val="000A70A7"/>
    <w:rsid w:val="000B20ED"/>
    <w:rsid w:val="000B2182"/>
    <w:rsid w:val="000B234E"/>
    <w:rsid w:val="000B264D"/>
    <w:rsid w:val="000B4342"/>
    <w:rsid w:val="000B439C"/>
    <w:rsid w:val="000B45D3"/>
    <w:rsid w:val="000B5195"/>
    <w:rsid w:val="000B52E5"/>
    <w:rsid w:val="000B689E"/>
    <w:rsid w:val="000B6B24"/>
    <w:rsid w:val="000B6F5A"/>
    <w:rsid w:val="000B742C"/>
    <w:rsid w:val="000B7635"/>
    <w:rsid w:val="000B7C44"/>
    <w:rsid w:val="000B7CFC"/>
    <w:rsid w:val="000C57D6"/>
    <w:rsid w:val="000C7FBC"/>
    <w:rsid w:val="000D14BC"/>
    <w:rsid w:val="000D2207"/>
    <w:rsid w:val="000D235B"/>
    <w:rsid w:val="000D2CF6"/>
    <w:rsid w:val="000D4764"/>
    <w:rsid w:val="000D51AA"/>
    <w:rsid w:val="000D695F"/>
    <w:rsid w:val="000D6BB3"/>
    <w:rsid w:val="000D6DF8"/>
    <w:rsid w:val="000D72DB"/>
    <w:rsid w:val="000E014D"/>
    <w:rsid w:val="000E03A1"/>
    <w:rsid w:val="000E1D36"/>
    <w:rsid w:val="000E1D9D"/>
    <w:rsid w:val="000E25A4"/>
    <w:rsid w:val="000E3A99"/>
    <w:rsid w:val="000E3D58"/>
    <w:rsid w:val="000E4800"/>
    <w:rsid w:val="000E4960"/>
    <w:rsid w:val="000E4B9C"/>
    <w:rsid w:val="000E4D3B"/>
    <w:rsid w:val="000E4E54"/>
    <w:rsid w:val="000E6F38"/>
    <w:rsid w:val="000E7116"/>
    <w:rsid w:val="000F019C"/>
    <w:rsid w:val="000F0C8C"/>
    <w:rsid w:val="000F51E7"/>
    <w:rsid w:val="000F6193"/>
    <w:rsid w:val="0010059A"/>
    <w:rsid w:val="00101B16"/>
    <w:rsid w:val="0010256F"/>
    <w:rsid w:val="0010257F"/>
    <w:rsid w:val="00102BB1"/>
    <w:rsid w:val="00102C39"/>
    <w:rsid w:val="00102D47"/>
    <w:rsid w:val="00102EDF"/>
    <w:rsid w:val="00103D4D"/>
    <w:rsid w:val="00104196"/>
    <w:rsid w:val="00104247"/>
    <w:rsid w:val="00105746"/>
    <w:rsid w:val="001058D8"/>
    <w:rsid w:val="00110505"/>
    <w:rsid w:val="00110534"/>
    <w:rsid w:val="00111D41"/>
    <w:rsid w:val="00111F8A"/>
    <w:rsid w:val="00112131"/>
    <w:rsid w:val="0011307F"/>
    <w:rsid w:val="0011478B"/>
    <w:rsid w:val="00115597"/>
    <w:rsid w:val="00116C56"/>
    <w:rsid w:val="0011728A"/>
    <w:rsid w:val="00117C0D"/>
    <w:rsid w:val="00117F0D"/>
    <w:rsid w:val="00120C9D"/>
    <w:rsid w:val="00120FB5"/>
    <w:rsid w:val="00123164"/>
    <w:rsid w:val="0013053D"/>
    <w:rsid w:val="00130E65"/>
    <w:rsid w:val="00130F8E"/>
    <w:rsid w:val="00130F8F"/>
    <w:rsid w:val="00131399"/>
    <w:rsid w:val="00131DD5"/>
    <w:rsid w:val="0013200D"/>
    <w:rsid w:val="0013284E"/>
    <w:rsid w:val="0013287B"/>
    <w:rsid w:val="00134B44"/>
    <w:rsid w:val="001359DB"/>
    <w:rsid w:val="00137394"/>
    <w:rsid w:val="001406DE"/>
    <w:rsid w:val="0014100D"/>
    <w:rsid w:val="001413BD"/>
    <w:rsid w:val="001420F5"/>
    <w:rsid w:val="001429AE"/>
    <w:rsid w:val="00142C3A"/>
    <w:rsid w:val="0014381F"/>
    <w:rsid w:val="001439CB"/>
    <w:rsid w:val="00143C21"/>
    <w:rsid w:val="001440C0"/>
    <w:rsid w:val="00144291"/>
    <w:rsid w:val="001475BA"/>
    <w:rsid w:val="001502C4"/>
    <w:rsid w:val="00150B45"/>
    <w:rsid w:val="00150DCA"/>
    <w:rsid w:val="001514C8"/>
    <w:rsid w:val="001525AF"/>
    <w:rsid w:val="001529D0"/>
    <w:rsid w:val="00153892"/>
    <w:rsid w:val="00154AD9"/>
    <w:rsid w:val="00154C68"/>
    <w:rsid w:val="00155023"/>
    <w:rsid w:val="00155027"/>
    <w:rsid w:val="00155BE6"/>
    <w:rsid w:val="001577D3"/>
    <w:rsid w:val="00157B28"/>
    <w:rsid w:val="00160420"/>
    <w:rsid w:val="00160549"/>
    <w:rsid w:val="00160A46"/>
    <w:rsid w:val="00161406"/>
    <w:rsid w:val="001644E4"/>
    <w:rsid w:val="00164CAD"/>
    <w:rsid w:val="00164CE7"/>
    <w:rsid w:val="0016629F"/>
    <w:rsid w:val="00167413"/>
    <w:rsid w:val="00170A2B"/>
    <w:rsid w:val="00170D34"/>
    <w:rsid w:val="00171245"/>
    <w:rsid w:val="001723D1"/>
    <w:rsid w:val="00172CC7"/>
    <w:rsid w:val="00172D46"/>
    <w:rsid w:val="0017349F"/>
    <w:rsid w:val="00173F48"/>
    <w:rsid w:val="001743F7"/>
    <w:rsid w:val="00174B7D"/>
    <w:rsid w:val="0017587C"/>
    <w:rsid w:val="0017718C"/>
    <w:rsid w:val="00177C87"/>
    <w:rsid w:val="00180195"/>
    <w:rsid w:val="00180E9F"/>
    <w:rsid w:val="00181539"/>
    <w:rsid w:val="00181C20"/>
    <w:rsid w:val="00182D26"/>
    <w:rsid w:val="001837A8"/>
    <w:rsid w:val="00183E4A"/>
    <w:rsid w:val="00183FEA"/>
    <w:rsid w:val="0018433F"/>
    <w:rsid w:val="0018461F"/>
    <w:rsid w:val="001848D8"/>
    <w:rsid w:val="0018493A"/>
    <w:rsid w:val="00184D5D"/>
    <w:rsid w:val="00185ED1"/>
    <w:rsid w:val="001916CC"/>
    <w:rsid w:val="001922A2"/>
    <w:rsid w:val="001932BD"/>
    <w:rsid w:val="001961F6"/>
    <w:rsid w:val="00196390"/>
    <w:rsid w:val="00197A66"/>
    <w:rsid w:val="001A03DE"/>
    <w:rsid w:val="001A08BB"/>
    <w:rsid w:val="001A14A0"/>
    <w:rsid w:val="001A18F9"/>
    <w:rsid w:val="001A2769"/>
    <w:rsid w:val="001A3185"/>
    <w:rsid w:val="001A5E3C"/>
    <w:rsid w:val="001A64D1"/>
    <w:rsid w:val="001A6EB3"/>
    <w:rsid w:val="001B020A"/>
    <w:rsid w:val="001B0CCC"/>
    <w:rsid w:val="001B1346"/>
    <w:rsid w:val="001B17B6"/>
    <w:rsid w:val="001B345D"/>
    <w:rsid w:val="001B4757"/>
    <w:rsid w:val="001B4B6F"/>
    <w:rsid w:val="001B51C3"/>
    <w:rsid w:val="001B5DB9"/>
    <w:rsid w:val="001B7DEE"/>
    <w:rsid w:val="001B7F92"/>
    <w:rsid w:val="001C09E2"/>
    <w:rsid w:val="001C140B"/>
    <w:rsid w:val="001C1A22"/>
    <w:rsid w:val="001C1AC4"/>
    <w:rsid w:val="001C6AB7"/>
    <w:rsid w:val="001C6E2F"/>
    <w:rsid w:val="001C7530"/>
    <w:rsid w:val="001C7FBC"/>
    <w:rsid w:val="001D0583"/>
    <w:rsid w:val="001D195E"/>
    <w:rsid w:val="001D298F"/>
    <w:rsid w:val="001D70BB"/>
    <w:rsid w:val="001D7212"/>
    <w:rsid w:val="001D761A"/>
    <w:rsid w:val="001E0637"/>
    <w:rsid w:val="001E26D0"/>
    <w:rsid w:val="001E3015"/>
    <w:rsid w:val="001E416A"/>
    <w:rsid w:val="001E4DC2"/>
    <w:rsid w:val="001E5D32"/>
    <w:rsid w:val="001E6E6B"/>
    <w:rsid w:val="001E7A2C"/>
    <w:rsid w:val="001F0863"/>
    <w:rsid w:val="001F1522"/>
    <w:rsid w:val="001F23FF"/>
    <w:rsid w:val="001F28A7"/>
    <w:rsid w:val="001F44FF"/>
    <w:rsid w:val="001F47D9"/>
    <w:rsid w:val="001F5C4D"/>
    <w:rsid w:val="00200E64"/>
    <w:rsid w:val="002011A5"/>
    <w:rsid w:val="00201908"/>
    <w:rsid w:val="00202601"/>
    <w:rsid w:val="00202739"/>
    <w:rsid w:val="00204C82"/>
    <w:rsid w:val="00204D21"/>
    <w:rsid w:val="00205C97"/>
    <w:rsid w:val="00206765"/>
    <w:rsid w:val="00206E4F"/>
    <w:rsid w:val="00207490"/>
    <w:rsid w:val="00211C44"/>
    <w:rsid w:val="00211F84"/>
    <w:rsid w:val="00212364"/>
    <w:rsid w:val="002136EF"/>
    <w:rsid w:val="0021403E"/>
    <w:rsid w:val="00214DAB"/>
    <w:rsid w:val="00217184"/>
    <w:rsid w:val="00221A71"/>
    <w:rsid w:val="0022216A"/>
    <w:rsid w:val="0022341D"/>
    <w:rsid w:val="00223A53"/>
    <w:rsid w:val="00224324"/>
    <w:rsid w:val="00224576"/>
    <w:rsid w:val="00225007"/>
    <w:rsid w:val="0022564D"/>
    <w:rsid w:val="0022602F"/>
    <w:rsid w:val="002263F4"/>
    <w:rsid w:val="00226F30"/>
    <w:rsid w:val="002273C9"/>
    <w:rsid w:val="00227829"/>
    <w:rsid w:val="00230F9C"/>
    <w:rsid w:val="00231E26"/>
    <w:rsid w:val="002320F1"/>
    <w:rsid w:val="0023232D"/>
    <w:rsid w:val="0023240E"/>
    <w:rsid w:val="002326E9"/>
    <w:rsid w:val="00233237"/>
    <w:rsid w:val="00233DA6"/>
    <w:rsid w:val="00233E73"/>
    <w:rsid w:val="00234566"/>
    <w:rsid w:val="0023513A"/>
    <w:rsid w:val="00235A24"/>
    <w:rsid w:val="00236644"/>
    <w:rsid w:val="0023679A"/>
    <w:rsid w:val="00237D25"/>
    <w:rsid w:val="00237FB3"/>
    <w:rsid w:val="00241308"/>
    <w:rsid w:val="00241540"/>
    <w:rsid w:val="0024191B"/>
    <w:rsid w:val="00242F84"/>
    <w:rsid w:val="0024511C"/>
    <w:rsid w:val="00245D39"/>
    <w:rsid w:val="00246798"/>
    <w:rsid w:val="00246A3C"/>
    <w:rsid w:val="00246E26"/>
    <w:rsid w:val="00247DC5"/>
    <w:rsid w:val="00250530"/>
    <w:rsid w:val="00250EFD"/>
    <w:rsid w:val="00251283"/>
    <w:rsid w:val="002519B4"/>
    <w:rsid w:val="00251AC0"/>
    <w:rsid w:val="00251D1B"/>
    <w:rsid w:val="00251FB4"/>
    <w:rsid w:val="00252C10"/>
    <w:rsid w:val="00253DC4"/>
    <w:rsid w:val="002541DD"/>
    <w:rsid w:val="00254C7B"/>
    <w:rsid w:val="00254D35"/>
    <w:rsid w:val="002550C8"/>
    <w:rsid w:val="00255527"/>
    <w:rsid w:val="00255AE6"/>
    <w:rsid w:val="00255BC8"/>
    <w:rsid w:val="00255D90"/>
    <w:rsid w:val="00257367"/>
    <w:rsid w:val="00262B60"/>
    <w:rsid w:val="00263515"/>
    <w:rsid w:val="00264C17"/>
    <w:rsid w:val="00264D81"/>
    <w:rsid w:val="0026635A"/>
    <w:rsid w:val="00266DDC"/>
    <w:rsid w:val="0026700A"/>
    <w:rsid w:val="002674D8"/>
    <w:rsid w:val="00267600"/>
    <w:rsid w:val="002676D2"/>
    <w:rsid w:val="00271CC9"/>
    <w:rsid w:val="0027311D"/>
    <w:rsid w:val="00276901"/>
    <w:rsid w:val="00276C86"/>
    <w:rsid w:val="0028369A"/>
    <w:rsid w:val="00283CB0"/>
    <w:rsid w:val="00283CB6"/>
    <w:rsid w:val="00285CC5"/>
    <w:rsid w:val="00286E5A"/>
    <w:rsid w:val="0028785F"/>
    <w:rsid w:val="00290413"/>
    <w:rsid w:val="0029164A"/>
    <w:rsid w:val="0029537C"/>
    <w:rsid w:val="00295C0C"/>
    <w:rsid w:val="00295D31"/>
    <w:rsid w:val="002961A4"/>
    <w:rsid w:val="00297D50"/>
    <w:rsid w:val="002A00C5"/>
    <w:rsid w:val="002A1589"/>
    <w:rsid w:val="002A162E"/>
    <w:rsid w:val="002A1B6C"/>
    <w:rsid w:val="002A20D8"/>
    <w:rsid w:val="002A37CC"/>
    <w:rsid w:val="002A3F35"/>
    <w:rsid w:val="002A57C0"/>
    <w:rsid w:val="002A7836"/>
    <w:rsid w:val="002B1224"/>
    <w:rsid w:val="002B12F6"/>
    <w:rsid w:val="002B25BE"/>
    <w:rsid w:val="002B2B66"/>
    <w:rsid w:val="002B2D6E"/>
    <w:rsid w:val="002B38B6"/>
    <w:rsid w:val="002B3D72"/>
    <w:rsid w:val="002B3FD2"/>
    <w:rsid w:val="002B46BA"/>
    <w:rsid w:val="002B5150"/>
    <w:rsid w:val="002B5297"/>
    <w:rsid w:val="002B5441"/>
    <w:rsid w:val="002B5BC7"/>
    <w:rsid w:val="002B6FA2"/>
    <w:rsid w:val="002B7093"/>
    <w:rsid w:val="002C0FA7"/>
    <w:rsid w:val="002C1C6B"/>
    <w:rsid w:val="002C32ED"/>
    <w:rsid w:val="002C3504"/>
    <w:rsid w:val="002C474D"/>
    <w:rsid w:val="002C5334"/>
    <w:rsid w:val="002C577E"/>
    <w:rsid w:val="002C57B6"/>
    <w:rsid w:val="002C587E"/>
    <w:rsid w:val="002C5B02"/>
    <w:rsid w:val="002C61FD"/>
    <w:rsid w:val="002C778E"/>
    <w:rsid w:val="002D0AC3"/>
    <w:rsid w:val="002D1562"/>
    <w:rsid w:val="002D1AB2"/>
    <w:rsid w:val="002D1BDA"/>
    <w:rsid w:val="002D26A9"/>
    <w:rsid w:val="002D2930"/>
    <w:rsid w:val="002D3409"/>
    <w:rsid w:val="002D3659"/>
    <w:rsid w:val="002D3679"/>
    <w:rsid w:val="002D4B5A"/>
    <w:rsid w:val="002D5179"/>
    <w:rsid w:val="002D538B"/>
    <w:rsid w:val="002D692A"/>
    <w:rsid w:val="002D6EF9"/>
    <w:rsid w:val="002D713F"/>
    <w:rsid w:val="002E07F1"/>
    <w:rsid w:val="002E085A"/>
    <w:rsid w:val="002E12CF"/>
    <w:rsid w:val="002E2046"/>
    <w:rsid w:val="002E2846"/>
    <w:rsid w:val="002E302E"/>
    <w:rsid w:val="002E3E5A"/>
    <w:rsid w:val="002E7A46"/>
    <w:rsid w:val="002E7ED8"/>
    <w:rsid w:val="002F0B88"/>
    <w:rsid w:val="002F3674"/>
    <w:rsid w:val="002F5AE0"/>
    <w:rsid w:val="002F5B50"/>
    <w:rsid w:val="002F7B48"/>
    <w:rsid w:val="00300858"/>
    <w:rsid w:val="003011A7"/>
    <w:rsid w:val="0030178C"/>
    <w:rsid w:val="003017ED"/>
    <w:rsid w:val="00303940"/>
    <w:rsid w:val="00303947"/>
    <w:rsid w:val="00304433"/>
    <w:rsid w:val="00304C7C"/>
    <w:rsid w:val="00305A45"/>
    <w:rsid w:val="00305CCF"/>
    <w:rsid w:val="00306D50"/>
    <w:rsid w:val="00306EFA"/>
    <w:rsid w:val="00306FF1"/>
    <w:rsid w:val="00307078"/>
    <w:rsid w:val="003072AD"/>
    <w:rsid w:val="00307C65"/>
    <w:rsid w:val="0031033A"/>
    <w:rsid w:val="00310682"/>
    <w:rsid w:val="00312737"/>
    <w:rsid w:val="0031359C"/>
    <w:rsid w:val="00313DDD"/>
    <w:rsid w:val="00314EF5"/>
    <w:rsid w:val="003158D7"/>
    <w:rsid w:val="00316285"/>
    <w:rsid w:val="00316DC1"/>
    <w:rsid w:val="003202B4"/>
    <w:rsid w:val="00320587"/>
    <w:rsid w:val="003206EE"/>
    <w:rsid w:val="00320987"/>
    <w:rsid w:val="00320ACE"/>
    <w:rsid w:val="00321099"/>
    <w:rsid w:val="00321A25"/>
    <w:rsid w:val="0032371E"/>
    <w:rsid w:val="00325201"/>
    <w:rsid w:val="0032530C"/>
    <w:rsid w:val="00325A7C"/>
    <w:rsid w:val="0032680B"/>
    <w:rsid w:val="00326CE6"/>
    <w:rsid w:val="00326D91"/>
    <w:rsid w:val="0032742B"/>
    <w:rsid w:val="003279BC"/>
    <w:rsid w:val="00330972"/>
    <w:rsid w:val="00330FBF"/>
    <w:rsid w:val="003328B8"/>
    <w:rsid w:val="00332ADF"/>
    <w:rsid w:val="00333251"/>
    <w:rsid w:val="00333F42"/>
    <w:rsid w:val="00333F6F"/>
    <w:rsid w:val="003345A1"/>
    <w:rsid w:val="00340F1D"/>
    <w:rsid w:val="003434A4"/>
    <w:rsid w:val="00344A17"/>
    <w:rsid w:val="0034512C"/>
    <w:rsid w:val="00345D28"/>
    <w:rsid w:val="00345FA6"/>
    <w:rsid w:val="00346DE4"/>
    <w:rsid w:val="00346F93"/>
    <w:rsid w:val="00347C81"/>
    <w:rsid w:val="00351397"/>
    <w:rsid w:val="0035178D"/>
    <w:rsid w:val="00351A5F"/>
    <w:rsid w:val="00351B3B"/>
    <w:rsid w:val="00351D13"/>
    <w:rsid w:val="00354C01"/>
    <w:rsid w:val="00354CCC"/>
    <w:rsid w:val="00355114"/>
    <w:rsid w:val="00355614"/>
    <w:rsid w:val="00356252"/>
    <w:rsid w:val="003601AA"/>
    <w:rsid w:val="0036050F"/>
    <w:rsid w:val="00360817"/>
    <w:rsid w:val="00360FDA"/>
    <w:rsid w:val="00361A69"/>
    <w:rsid w:val="00362327"/>
    <w:rsid w:val="00362C85"/>
    <w:rsid w:val="00362E61"/>
    <w:rsid w:val="003648A1"/>
    <w:rsid w:val="00365294"/>
    <w:rsid w:val="003654A4"/>
    <w:rsid w:val="00365935"/>
    <w:rsid w:val="00365DFE"/>
    <w:rsid w:val="00366EA5"/>
    <w:rsid w:val="0036710B"/>
    <w:rsid w:val="003677BC"/>
    <w:rsid w:val="00367BB1"/>
    <w:rsid w:val="0037034D"/>
    <w:rsid w:val="003714EB"/>
    <w:rsid w:val="00373051"/>
    <w:rsid w:val="00374466"/>
    <w:rsid w:val="00375868"/>
    <w:rsid w:val="00377004"/>
    <w:rsid w:val="0037724B"/>
    <w:rsid w:val="00377EF4"/>
    <w:rsid w:val="00381336"/>
    <w:rsid w:val="00382858"/>
    <w:rsid w:val="00382B31"/>
    <w:rsid w:val="00383CC5"/>
    <w:rsid w:val="003849D9"/>
    <w:rsid w:val="00385016"/>
    <w:rsid w:val="0038521B"/>
    <w:rsid w:val="00385ECB"/>
    <w:rsid w:val="00386897"/>
    <w:rsid w:val="003872D0"/>
    <w:rsid w:val="00387D22"/>
    <w:rsid w:val="003906FA"/>
    <w:rsid w:val="00391F9B"/>
    <w:rsid w:val="003922D5"/>
    <w:rsid w:val="003935BF"/>
    <w:rsid w:val="00394C60"/>
    <w:rsid w:val="0039507C"/>
    <w:rsid w:val="00395BBB"/>
    <w:rsid w:val="00396BC2"/>
    <w:rsid w:val="00397497"/>
    <w:rsid w:val="00397885"/>
    <w:rsid w:val="003A117F"/>
    <w:rsid w:val="003A12F8"/>
    <w:rsid w:val="003A2497"/>
    <w:rsid w:val="003A2788"/>
    <w:rsid w:val="003A30EE"/>
    <w:rsid w:val="003A3D93"/>
    <w:rsid w:val="003A4003"/>
    <w:rsid w:val="003A4BDA"/>
    <w:rsid w:val="003A4DDC"/>
    <w:rsid w:val="003A52BE"/>
    <w:rsid w:val="003A54F0"/>
    <w:rsid w:val="003A5A3B"/>
    <w:rsid w:val="003A7131"/>
    <w:rsid w:val="003A7485"/>
    <w:rsid w:val="003A7856"/>
    <w:rsid w:val="003A7CF6"/>
    <w:rsid w:val="003A7F7F"/>
    <w:rsid w:val="003B0641"/>
    <w:rsid w:val="003B06DF"/>
    <w:rsid w:val="003B087C"/>
    <w:rsid w:val="003B092C"/>
    <w:rsid w:val="003B0C5C"/>
    <w:rsid w:val="003B1EF0"/>
    <w:rsid w:val="003B21A1"/>
    <w:rsid w:val="003B2745"/>
    <w:rsid w:val="003B3C3D"/>
    <w:rsid w:val="003B3C6C"/>
    <w:rsid w:val="003B401C"/>
    <w:rsid w:val="003B4F40"/>
    <w:rsid w:val="003B5148"/>
    <w:rsid w:val="003B5184"/>
    <w:rsid w:val="003B5B4E"/>
    <w:rsid w:val="003B5D8F"/>
    <w:rsid w:val="003B7329"/>
    <w:rsid w:val="003C10C0"/>
    <w:rsid w:val="003C1706"/>
    <w:rsid w:val="003C23AE"/>
    <w:rsid w:val="003C259C"/>
    <w:rsid w:val="003C4633"/>
    <w:rsid w:val="003C68D6"/>
    <w:rsid w:val="003C74C4"/>
    <w:rsid w:val="003C79E7"/>
    <w:rsid w:val="003C7C95"/>
    <w:rsid w:val="003D040C"/>
    <w:rsid w:val="003D08FC"/>
    <w:rsid w:val="003D1AF4"/>
    <w:rsid w:val="003D38A5"/>
    <w:rsid w:val="003D3B4E"/>
    <w:rsid w:val="003D6088"/>
    <w:rsid w:val="003D7779"/>
    <w:rsid w:val="003D7E38"/>
    <w:rsid w:val="003E0EB9"/>
    <w:rsid w:val="003E1099"/>
    <w:rsid w:val="003E33AB"/>
    <w:rsid w:val="003E3747"/>
    <w:rsid w:val="003E4084"/>
    <w:rsid w:val="003E430C"/>
    <w:rsid w:val="003E4C6A"/>
    <w:rsid w:val="003E6DA4"/>
    <w:rsid w:val="003E7C6C"/>
    <w:rsid w:val="003F0208"/>
    <w:rsid w:val="003F169D"/>
    <w:rsid w:val="003F26DC"/>
    <w:rsid w:val="003F463B"/>
    <w:rsid w:val="003F5326"/>
    <w:rsid w:val="003F6CA2"/>
    <w:rsid w:val="003F779B"/>
    <w:rsid w:val="00400008"/>
    <w:rsid w:val="004006E0"/>
    <w:rsid w:val="00400931"/>
    <w:rsid w:val="00401C9C"/>
    <w:rsid w:val="00401D43"/>
    <w:rsid w:val="00402F3A"/>
    <w:rsid w:val="00404B6F"/>
    <w:rsid w:val="00404FFE"/>
    <w:rsid w:val="00405DCB"/>
    <w:rsid w:val="004073F8"/>
    <w:rsid w:val="004077E4"/>
    <w:rsid w:val="00407CA1"/>
    <w:rsid w:val="0041121A"/>
    <w:rsid w:val="00411B5F"/>
    <w:rsid w:val="00411BCC"/>
    <w:rsid w:val="004121F8"/>
    <w:rsid w:val="004132EC"/>
    <w:rsid w:val="00413722"/>
    <w:rsid w:val="00413FED"/>
    <w:rsid w:val="00415176"/>
    <w:rsid w:val="004152F5"/>
    <w:rsid w:val="00416E33"/>
    <w:rsid w:val="00417783"/>
    <w:rsid w:val="00417C23"/>
    <w:rsid w:val="00420588"/>
    <w:rsid w:val="00422A0C"/>
    <w:rsid w:val="004230FB"/>
    <w:rsid w:val="00423DCB"/>
    <w:rsid w:val="00424E91"/>
    <w:rsid w:val="00424E9C"/>
    <w:rsid w:val="00424ED0"/>
    <w:rsid w:val="00426C2A"/>
    <w:rsid w:val="004306A2"/>
    <w:rsid w:val="0043084B"/>
    <w:rsid w:val="00431422"/>
    <w:rsid w:val="00431C62"/>
    <w:rsid w:val="00431C76"/>
    <w:rsid w:val="0043293C"/>
    <w:rsid w:val="00433EB0"/>
    <w:rsid w:val="00435832"/>
    <w:rsid w:val="00435B49"/>
    <w:rsid w:val="004361EB"/>
    <w:rsid w:val="00436276"/>
    <w:rsid w:val="00436E3E"/>
    <w:rsid w:val="0043779A"/>
    <w:rsid w:val="00437924"/>
    <w:rsid w:val="00437C0E"/>
    <w:rsid w:val="00437C7F"/>
    <w:rsid w:val="00440E8E"/>
    <w:rsid w:val="00440FB4"/>
    <w:rsid w:val="00441F23"/>
    <w:rsid w:val="00443112"/>
    <w:rsid w:val="00443788"/>
    <w:rsid w:val="00443994"/>
    <w:rsid w:val="00443D8E"/>
    <w:rsid w:val="00444FA3"/>
    <w:rsid w:val="0044511B"/>
    <w:rsid w:val="00450AE9"/>
    <w:rsid w:val="00450FE6"/>
    <w:rsid w:val="00451ED9"/>
    <w:rsid w:val="00451FE2"/>
    <w:rsid w:val="004524B0"/>
    <w:rsid w:val="00452B6D"/>
    <w:rsid w:val="00452B94"/>
    <w:rsid w:val="00453045"/>
    <w:rsid w:val="0045305A"/>
    <w:rsid w:val="00454013"/>
    <w:rsid w:val="00455D20"/>
    <w:rsid w:val="00457685"/>
    <w:rsid w:val="00457D2D"/>
    <w:rsid w:val="0046055C"/>
    <w:rsid w:val="00460A6B"/>
    <w:rsid w:val="00461A90"/>
    <w:rsid w:val="00461B32"/>
    <w:rsid w:val="00461BD6"/>
    <w:rsid w:val="00461DC2"/>
    <w:rsid w:val="00462CF4"/>
    <w:rsid w:val="00463839"/>
    <w:rsid w:val="00464988"/>
    <w:rsid w:val="00465B5D"/>
    <w:rsid w:val="00466C7C"/>
    <w:rsid w:val="00467E5A"/>
    <w:rsid w:val="00470517"/>
    <w:rsid w:val="00471DFC"/>
    <w:rsid w:val="00472845"/>
    <w:rsid w:val="0047303F"/>
    <w:rsid w:val="00473419"/>
    <w:rsid w:val="004734FF"/>
    <w:rsid w:val="0047510A"/>
    <w:rsid w:val="004755F6"/>
    <w:rsid w:val="004758D7"/>
    <w:rsid w:val="00476324"/>
    <w:rsid w:val="00476B60"/>
    <w:rsid w:val="00477714"/>
    <w:rsid w:val="00477C79"/>
    <w:rsid w:val="004803C6"/>
    <w:rsid w:val="0048175F"/>
    <w:rsid w:val="0048179D"/>
    <w:rsid w:val="00481B19"/>
    <w:rsid w:val="00481F49"/>
    <w:rsid w:val="004820CE"/>
    <w:rsid w:val="00482718"/>
    <w:rsid w:val="0048395C"/>
    <w:rsid w:val="00483AA3"/>
    <w:rsid w:val="00483B97"/>
    <w:rsid w:val="00484779"/>
    <w:rsid w:val="00485ECB"/>
    <w:rsid w:val="00486D1D"/>
    <w:rsid w:val="0048737C"/>
    <w:rsid w:val="00487663"/>
    <w:rsid w:val="00487ED0"/>
    <w:rsid w:val="00487F86"/>
    <w:rsid w:val="00490D75"/>
    <w:rsid w:val="00491188"/>
    <w:rsid w:val="004911C3"/>
    <w:rsid w:val="00491D16"/>
    <w:rsid w:val="00491F34"/>
    <w:rsid w:val="0049207C"/>
    <w:rsid w:val="004930BD"/>
    <w:rsid w:val="00493C13"/>
    <w:rsid w:val="00493F8F"/>
    <w:rsid w:val="00494E0E"/>
    <w:rsid w:val="004A080F"/>
    <w:rsid w:val="004A0965"/>
    <w:rsid w:val="004A09C0"/>
    <w:rsid w:val="004A1BEC"/>
    <w:rsid w:val="004A1C87"/>
    <w:rsid w:val="004A1DE6"/>
    <w:rsid w:val="004A4B7A"/>
    <w:rsid w:val="004A4BF7"/>
    <w:rsid w:val="004A4F9D"/>
    <w:rsid w:val="004A5E05"/>
    <w:rsid w:val="004A5E20"/>
    <w:rsid w:val="004A79FD"/>
    <w:rsid w:val="004B1477"/>
    <w:rsid w:val="004B1E6B"/>
    <w:rsid w:val="004B2980"/>
    <w:rsid w:val="004B3651"/>
    <w:rsid w:val="004B3851"/>
    <w:rsid w:val="004B3CD3"/>
    <w:rsid w:val="004B43D4"/>
    <w:rsid w:val="004B4B43"/>
    <w:rsid w:val="004B4E50"/>
    <w:rsid w:val="004B79AE"/>
    <w:rsid w:val="004C0323"/>
    <w:rsid w:val="004C0585"/>
    <w:rsid w:val="004C0961"/>
    <w:rsid w:val="004C13D5"/>
    <w:rsid w:val="004C2B58"/>
    <w:rsid w:val="004C363B"/>
    <w:rsid w:val="004C3DC2"/>
    <w:rsid w:val="004C40C8"/>
    <w:rsid w:val="004C56DB"/>
    <w:rsid w:val="004C61B8"/>
    <w:rsid w:val="004C67B5"/>
    <w:rsid w:val="004C6A88"/>
    <w:rsid w:val="004C6D81"/>
    <w:rsid w:val="004C701C"/>
    <w:rsid w:val="004C7E64"/>
    <w:rsid w:val="004D037C"/>
    <w:rsid w:val="004D10DD"/>
    <w:rsid w:val="004D139D"/>
    <w:rsid w:val="004D1738"/>
    <w:rsid w:val="004D3263"/>
    <w:rsid w:val="004D4294"/>
    <w:rsid w:val="004D4859"/>
    <w:rsid w:val="004D51FE"/>
    <w:rsid w:val="004D6E13"/>
    <w:rsid w:val="004E05B0"/>
    <w:rsid w:val="004E0F94"/>
    <w:rsid w:val="004E241E"/>
    <w:rsid w:val="004E247F"/>
    <w:rsid w:val="004E2895"/>
    <w:rsid w:val="004E2C93"/>
    <w:rsid w:val="004E3CD7"/>
    <w:rsid w:val="004E3ECE"/>
    <w:rsid w:val="004E445E"/>
    <w:rsid w:val="004E4E45"/>
    <w:rsid w:val="004E6656"/>
    <w:rsid w:val="004F129F"/>
    <w:rsid w:val="004F27E2"/>
    <w:rsid w:val="004F2FD8"/>
    <w:rsid w:val="004F5046"/>
    <w:rsid w:val="004F5AAA"/>
    <w:rsid w:val="004F5B78"/>
    <w:rsid w:val="004F5C32"/>
    <w:rsid w:val="004F6220"/>
    <w:rsid w:val="004F6E2B"/>
    <w:rsid w:val="004F765F"/>
    <w:rsid w:val="004F7C58"/>
    <w:rsid w:val="005005A1"/>
    <w:rsid w:val="00500CBC"/>
    <w:rsid w:val="005033DF"/>
    <w:rsid w:val="0050368B"/>
    <w:rsid w:val="0050377D"/>
    <w:rsid w:val="00503FBB"/>
    <w:rsid w:val="0050419C"/>
    <w:rsid w:val="0050489B"/>
    <w:rsid w:val="00505D74"/>
    <w:rsid w:val="00507BA9"/>
    <w:rsid w:val="00510208"/>
    <w:rsid w:val="0051086F"/>
    <w:rsid w:val="00510AE7"/>
    <w:rsid w:val="00510B37"/>
    <w:rsid w:val="00512F7E"/>
    <w:rsid w:val="00513A50"/>
    <w:rsid w:val="00513D8D"/>
    <w:rsid w:val="00513E06"/>
    <w:rsid w:val="00514A24"/>
    <w:rsid w:val="00516413"/>
    <w:rsid w:val="00517302"/>
    <w:rsid w:val="00517E9C"/>
    <w:rsid w:val="00520533"/>
    <w:rsid w:val="00520AD0"/>
    <w:rsid w:val="00520D31"/>
    <w:rsid w:val="00521E6C"/>
    <w:rsid w:val="005228AD"/>
    <w:rsid w:val="00523D58"/>
    <w:rsid w:val="00524940"/>
    <w:rsid w:val="00525D7D"/>
    <w:rsid w:val="0052619B"/>
    <w:rsid w:val="00526600"/>
    <w:rsid w:val="00526CDB"/>
    <w:rsid w:val="00527FCD"/>
    <w:rsid w:val="00530108"/>
    <w:rsid w:val="005306A8"/>
    <w:rsid w:val="00530E33"/>
    <w:rsid w:val="00530EF1"/>
    <w:rsid w:val="00530FC9"/>
    <w:rsid w:val="00531252"/>
    <w:rsid w:val="0053279A"/>
    <w:rsid w:val="00533072"/>
    <w:rsid w:val="00534BDF"/>
    <w:rsid w:val="00534BE4"/>
    <w:rsid w:val="005352D0"/>
    <w:rsid w:val="005359E3"/>
    <w:rsid w:val="00535E0B"/>
    <w:rsid w:val="00540826"/>
    <w:rsid w:val="00540974"/>
    <w:rsid w:val="0054164F"/>
    <w:rsid w:val="00541AB8"/>
    <w:rsid w:val="00542367"/>
    <w:rsid w:val="00542BBB"/>
    <w:rsid w:val="00543DAC"/>
    <w:rsid w:val="005442B9"/>
    <w:rsid w:val="00544A9C"/>
    <w:rsid w:val="00544CB8"/>
    <w:rsid w:val="00544D15"/>
    <w:rsid w:val="00544FBC"/>
    <w:rsid w:val="0054515B"/>
    <w:rsid w:val="00545FB2"/>
    <w:rsid w:val="005461B9"/>
    <w:rsid w:val="00546293"/>
    <w:rsid w:val="00546624"/>
    <w:rsid w:val="005475F2"/>
    <w:rsid w:val="00547FE2"/>
    <w:rsid w:val="00551FE9"/>
    <w:rsid w:val="00552714"/>
    <w:rsid w:val="00553426"/>
    <w:rsid w:val="00553549"/>
    <w:rsid w:val="005538AF"/>
    <w:rsid w:val="00553BFB"/>
    <w:rsid w:val="00553C53"/>
    <w:rsid w:val="00555298"/>
    <w:rsid w:val="005552C9"/>
    <w:rsid w:val="005564C0"/>
    <w:rsid w:val="00556B4A"/>
    <w:rsid w:val="00556B84"/>
    <w:rsid w:val="005571EC"/>
    <w:rsid w:val="00557B3D"/>
    <w:rsid w:val="00561345"/>
    <w:rsid w:val="00561B72"/>
    <w:rsid w:val="00562753"/>
    <w:rsid w:val="00562A7E"/>
    <w:rsid w:val="00562C8F"/>
    <w:rsid w:val="00563760"/>
    <w:rsid w:val="00564048"/>
    <w:rsid w:val="00564D5C"/>
    <w:rsid w:val="00564FBC"/>
    <w:rsid w:val="005653D3"/>
    <w:rsid w:val="00566805"/>
    <w:rsid w:val="005712B9"/>
    <w:rsid w:val="005721F3"/>
    <w:rsid w:val="00572A47"/>
    <w:rsid w:val="00572D23"/>
    <w:rsid w:val="00572F64"/>
    <w:rsid w:val="005730C8"/>
    <w:rsid w:val="00573AFE"/>
    <w:rsid w:val="00574170"/>
    <w:rsid w:val="005749EE"/>
    <w:rsid w:val="00574BEF"/>
    <w:rsid w:val="00576581"/>
    <w:rsid w:val="0057698E"/>
    <w:rsid w:val="00577817"/>
    <w:rsid w:val="00577984"/>
    <w:rsid w:val="005818DB"/>
    <w:rsid w:val="00583DCF"/>
    <w:rsid w:val="00585C88"/>
    <w:rsid w:val="00586691"/>
    <w:rsid w:val="0058693E"/>
    <w:rsid w:val="00587651"/>
    <w:rsid w:val="00587C84"/>
    <w:rsid w:val="005900BC"/>
    <w:rsid w:val="00590B8D"/>
    <w:rsid w:val="00591096"/>
    <w:rsid w:val="005915F0"/>
    <w:rsid w:val="00591685"/>
    <w:rsid w:val="0059213D"/>
    <w:rsid w:val="00592272"/>
    <w:rsid w:val="00594B0D"/>
    <w:rsid w:val="00595153"/>
    <w:rsid w:val="00595E8B"/>
    <w:rsid w:val="005A01E8"/>
    <w:rsid w:val="005A05CB"/>
    <w:rsid w:val="005A09EF"/>
    <w:rsid w:val="005A0E55"/>
    <w:rsid w:val="005A2175"/>
    <w:rsid w:val="005A3058"/>
    <w:rsid w:val="005A3BED"/>
    <w:rsid w:val="005A45A4"/>
    <w:rsid w:val="005A6817"/>
    <w:rsid w:val="005B2579"/>
    <w:rsid w:val="005B2836"/>
    <w:rsid w:val="005B2A39"/>
    <w:rsid w:val="005B3D2D"/>
    <w:rsid w:val="005B6936"/>
    <w:rsid w:val="005B6EB7"/>
    <w:rsid w:val="005B7A17"/>
    <w:rsid w:val="005B7C88"/>
    <w:rsid w:val="005C0C64"/>
    <w:rsid w:val="005C3654"/>
    <w:rsid w:val="005C4196"/>
    <w:rsid w:val="005C4288"/>
    <w:rsid w:val="005C4C19"/>
    <w:rsid w:val="005C52CA"/>
    <w:rsid w:val="005C5B74"/>
    <w:rsid w:val="005C704F"/>
    <w:rsid w:val="005C7109"/>
    <w:rsid w:val="005D096F"/>
    <w:rsid w:val="005D1096"/>
    <w:rsid w:val="005D1D7D"/>
    <w:rsid w:val="005D1F5F"/>
    <w:rsid w:val="005D2DCA"/>
    <w:rsid w:val="005D4787"/>
    <w:rsid w:val="005D58EA"/>
    <w:rsid w:val="005D7523"/>
    <w:rsid w:val="005D7CC9"/>
    <w:rsid w:val="005D7EBE"/>
    <w:rsid w:val="005E0AC3"/>
    <w:rsid w:val="005E1581"/>
    <w:rsid w:val="005E1B5C"/>
    <w:rsid w:val="005E250A"/>
    <w:rsid w:val="005E2629"/>
    <w:rsid w:val="005E36B3"/>
    <w:rsid w:val="005E48B9"/>
    <w:rsid w:val="005E52A8"/>
    <w:rsid w:val="005E52DA"/>
    <w:rsid w:val="005E5384"/>
    <w:rsid w:val="005E7412"/>
    <w:rsid w:val="005F01E6"/>
    <w:rsid w:val="005F08B6"/>
    <w:rsid w:val="005F0E31"/>
    <w:rsid w:val="005F1037"/>
    <w:rsid w:val="005F1095"/>
    <w:rsid w:val="005F2357"/>
    <w:rsid w:val="005F239C"/>
    <w:rsid w:val="005F4F9F"/>
    <w:rsid w:val="005F537E"/>
    <w:rsid w:val="005F59F9"/>
    <w:rsid w:val="005F7C9C"/>
    <w:rsid w:val="00600707"/>
    <w:rsid w:val="00600752"/>
    <w:rsid w:val="00600A32"/>
    <w:rsid w:val="00600DA4"/>
    <w:rsid w:val="00600E37"/>
    <w:rsid w:val="00601DBA"/>
    <w:rsid w:val="006023C6"/>
    <w:rsid w:val="00605E0E"/>
    <w:rsid w:val="0060713F"/>
    <w:rsid w:val="006079DC"/>
    <w:rsid w:val="00610007"/>
    <w:rsid w:val="00610783"/>
    <w:rsid w:val="00610BC0"/>
    <w:rsid w:val="00611459"/>
    <w:rsid w:val="006118F7"/>
    <w:rsid w:val="0061196E"/>
    <w:rsid w:val="00612274"/>
    <w:rsid w:val="006123E6"/>
    <w:rsid w:val="00612B2C"/>
    <w:rsid w:val="00612EC2"/>
    <w:rsid w:val="00613206"/>
    <w:rsid w:val="006144E8"/>
    <w:rsid w:val="006150E5"/>
    <w:rsid w:val="006151FE"/>
    <w:rsid w:val="00615371"/>
    <w:rsid w:val="0061580B"/>
    <w:rsid w:val="00616A4A"/>
    <w:rsid w:val="00616B5C"/>
    <w:rsid w:val="0061705C"/>
    <w:rsid w:val="00617474"/>
    <w:rsid w:val="00620058"/>
    <w:rsid w:val="0062139E"/>
    <w:rsid w:val="006217B9"/>
    <w:rsid w:val="00621810"/>
    <w:rsid w:val="00622B86"/>
    <w:rsid w:val="00623333"/>
    <w:rsid w:val="00625C74"/>
    <w:rsid w:val="00625E46"/>
    <w:rsid w:val="00626625"/>
    <w:rsid w:val="00627813"/>
    <w:rsid w:val="0063002B"/>
    <w:rsid w:val="006317F5"/>
    <w:rsid w:val="006318C1"/>
    <w:rsid w:val="00632A2A"/>
    <w:rsid w:val="00633E70"/>
    <w:rsid w:val="0063436D"/>
    <w:rsid w:val="00634680"/>
    <w:rsid w:val="00634963"/>
    <w:rsid w:val="00634F52"/>
    <w:rsid w:val="00635285"/>
    <w:rsid w:val="006354F0"/>
    <w:rsid w:val="00635A9A"/>
    <w:rsid w:val="006408E0"/>
    <w:rsid w:val="00641113"/>
    <w:rsid w:val="00641586"/>
    <w:rsid w:val="00642D99"/>
    <w:rsid w:val="0064437E"/>
    <w:rsid w:val="00645407"/>
    <w:rsid w:val="006462F2"/>
    <w:rsid w:val="00651022"/>
    <w:rsid w:val="00652A51"/>
    <w:rsid w:val="00653FAF"/>
    <w:rsid w:val="00654A00"/>
    <w:rsid w:val="006551B5"/>
    <w:rsid w:val="006551BF"/>
    <w:rsid w:val="00655286"/>
    <w:rsid w:val="0065543F"/>
    <w:rsid w:val="006570E1"/>
    <w:rsid w:val="006571E7"/>
    <w:rsid w:val="00657E07"/>
    <w:rsid w:val="00660B79"/>
    <w:rsid w:val="00661BE1"/>
    <w:rsid w:val="006628AC"/>
    <w:rsid w:val="00665D94"/>
    <w:rsid w:val="00670BEC"/>
    <w:rsid w:val="00670C3B"/>
    <w:rsid w:val="00670CBE"/>
    <w:rsid w:val="00671C82"/>
    <w:rsid w:val="00671D79"/>
    <w:rsid w:val="00672FD3"/>
    <w:rsid w:val="006732D1"/>
    <w:rsid w:val="00673B54"/>
    <w:rsid w:val="00674E88"/>
    <w:rsid w:val="00674EC8"/>
    <w:rsid w:val="0067648D"/>
    <w:rsid w:val="006772D5"/>
    <w:rsid w:val="00682191"/>
    <w:rsid w:val="00682FD0"/>
    <w:rsid w:val="00683815"/>
    <w:rsid w:val="00684AAB"/>
    <w:rsid w:val="00685361"/>
    <w:rsid w:val="00687FF7"/>
    <w:rsid w:val="006901D2"/>
    <w:rsid w:val="00692AB0"/>
    <w:rsid w:val="00692EF2"/>
    <w:rsid w:val="0069338B"/>
    <w:rsid w:val="00693FE2"/>
    <w:rsid w:val="00694146"/>
    <w:rsid w:val="0069577C"/>
    <w:rsid w:val="00696A3F"/>
    <w:rsid w:val="00696DBF"/>
    <w:rsid w:val="006A0CEA"/>
    <w:rsid w:val="006A0D14"/>
    <w:rsid w:val="006A18BC"/>
    <w:rsid w:val="006A3001"/>
    <w:rsid w:val="006A4D97"/>
    <w:rsid w:val="006A4E6E"/>
    <w:rsid w:val="006A5004"/>
    <w:rsid w:val="006A5709"/>
    <w:rsid w:val="006A617F"/>
    <w:rsid w:val="006A7DB5"/>
    <w:rsid w:val="006B2088"/>
    <w:rsid w:val="006B2125"/>
    <w:rsid w:val="006B3192"/>
    <w:rsid w:val="006B3752"/>
    <w:rsid w:val="006B495E"/>
    <w:rsid w:val="006B6157"/>
    <w:rsid w:val="006B6CA3"/>
    <w:rsid w:val="006B6D9B"/>
    <w:rsid w:val="006B736B"/>
    <w:rsid w:val="006B7D6D"/>
    <w:rsid w:val="006C0191"/>
    <w:rsid w:val="006C1262"/>
    <w:rsid w:val="006C25B1"/>
    <w:rsid w:val="006C30F6"/>
    <w:rsid w:val="006C50D2"/>
    <w:rsid w:val="006C53B7"/>
    <w:rsid w:val="006C70CB"/>
    <w:rsid w:val="006D0176"/>
    <w:rsid w:val="006D3017"/>
    <w:rsid w:val="006D3B30"/>
    <w:rsid w:val="006D3F90"/>
    <w:rsid w:val="006D44C0"/>
    <w:rsid w:val="006D4F3A"/>
    <w:rsid w:val="006D536A"/>
    <w:rsid w:val="006D7225"/>
    <w:rsid w:val="006E1C93"/>
    <w:rsid w:val="006E2008"/>
    <w:rsid w:val="006E24F5"/>
    <w:rsid w:val="006E2F1D"/>
    <w:rsid w:val="006E3121"/>
    <w:rsid w:val="006E3D01"/>
    <w:rsid w:val="006E40F5"/>
    <w:rsid w:val="006E44F7"/>
    <w:rsid w:val="006E48FE"/>
    <w:rsid w:val="006E4A54"/>
    <w:rsid w:val="006E4D86"/>
    <w:rsid w:val="006E5034"/>
    <w:rsid w:val="006F051C"/>
    <w:rsid w:val="006F2681"/>
    <w:rsid w:val="006F49F9"/>
    <w:rsid w:val="006F4C7D"/>
    <w:rsid w:val="006F5B02"/>
    <w:rsid w:val="006F5F6D"/>
    <w:rsid w:val="006F7368"/>
    <w:rsid w:val="006F7BAB"/>
    <w:rsid w:val="00700600"/>
    <w:rsid w:val="0070079E"/>
    <w:rsid w:val="007023CE"/>
    <w:rsid w:val="00703C55"/>
    <w:rsid w:val="00704244"/>
    <w:rsid w:val="00704323"/>
    <w:rsid w:val="0070504F"/>
    <w:rsid w:val="007057F1"/>
    <w:rsid w:val="00705B2E"/>
    <w:rsid w:val="00705D2C"/>
    <w:rsid w:val="00705E12"/>
    <w:rsid w:val="00706385"/>
    <w:rsid w:val="00710628"/>
    <w:rsid w:val="007106DD"/>
    <w:rsid w:val="00710984"/>
    <w:rsid w:val="00712CF6"/>
    <w:rsid w:val="007146A0"/>
    <w:rsid w:val="00714988"/>
    <w:rsid w:val="00715373"/>
    <w:rsid w:val="007153F1"/>
    <w:rsid w:val="007158E1"/>
    <w:rsid w:val="00715CB5"/>
    <w:rsid w:val="007164A9"/>
    <w:rsid w:val="007204EA"/>
    <w:rsid w:val="00720E76"/>
    <w:rsid w:val="007237A2"/>
    <w:rsid w:val="007239A8"/>
    <w:rsid w:val="00725F1A"/>
    <w:rsid w:val="007262CF"/>
    <w:rsid w:val="00727963"/>
    <w:rsid w:val="00727B5F"/>
    <w:rsid w:val="0073063D"/>
    <w:rsid w:val="00730CCE"/>
    <w:rsid w:val="0073182B"/>
    <w:rsid w:val="007338A0"/>
    <w:rsid w:val="00733D5B"/>
    <w:rsid w:val="0073659B"/>
    <w:rsid w:val="00737E83"/>
    <w:rsid w:val="007404B2"/>
    <w:rsid w:val="00740A80"/>
    <w:rsid w:val="00741042"/>
    <w:rsid w:val="007411CD"/>
    <w:rsid w:val="007421D7"/>
    <w:rsid w:val="00742A73"/>
    <w:rsid w:val="00743073"/>
    <w:rsid w:val="0074333B"/>
    <w:rsid w:val="00743F32"/>
    <w:rsid w:val="007448F5"/>
    <w:rsid w:val="00745C19"/>
    <w:rsid w:val="00746442"/>
    <w:rsid w:val="00746DDC"/>
    <w:rsid w:val="00747A61"/>
    <w:rsid w:val="00747BA2"/>
    <w:rsid w:val="00751018"/>
    <w:rsid w:val="007511DB"/>
    <w:rsid w:val="007511EC"/>
    <w:rsid w:val="0075165C"/>
    <w:rsid w:val="00752109"/>
    <w:rsid w:val="00752B58"/>
    <w:rsid w:val="00752E05"/>
    <w:rsid w:val="007542F0"/>
    <w:rsid w:val="00760842"/>
    <w:rsid w:val="00761FCB"/>
    <w:rsid w:val="007624C8"/>
    <w:rsid w:val="00763035"/>
    <w:rsid w:val="007632D6"/>
    <w:rsid w:val="00763865"/>
    <w:rsid w:val="00763B19"/>
    <w:rsid w:val="007647F4"/>
    <w:rsid w:val="00765097"/>
    <w:rsid w:val="00765DB6"/>
    <w:rsid w:val="007666CE"/>
    <w:rsid w:val="0076728E"/>
    <w:rsid w:val="00767E2A"/>
    <w:rsid w:val="0077071F"/>
    <w:rsid w:val="00770D6C"/>
    <w:rsid w:val="007722D4"/>
    <w:rsid w:val="00772732"/>
    <w:rsid w:val="00772D3C"/>
    <w:rsid w:val="00773434"/>
    <w:rsid w:val="0077348F"/>
    <w:rsid w:val="007734B9"/>
    <w:rsid w:val="00773650"/>
    <w:rsid w:val="00773BAE"/>
    <w:rsid w:val="00775F7F"/>
    <w:rsid w:val="0077666C"/>
    <w:rsid w:val="007804E8"/>
    <w:rsid w:val="007807EA"/>
    <w:rsid w:val="00780B9C"/>
    <w:rsid w:val="00780E41"/>
    <w:rsid w:val="00780F47"/>
    <w:rsid w:val="00783F99"/>
    <w:rsid w:val="00785278"/>
    <w:rsid w:val="00787331"/>
    <w:rsid w:val="0078771E"/>
    <w:rsid w:val="00787EAC"/>
    <w:rsid w:val="00790028"/>
    <w:rsid w:val="00790382"/>
    <w:rsid w:val="007906BF"/>
    <w:rsid w:val="00790E1D"/>
    <w:rsid w:val="0079212A"/>
    <w:rsid w:val="00793B60"/>
    <w:rsid w:val="00793D43"/>
    <w:rsid w:val="00795DB1"/>
    <w:rsid w:val="00796B45"/>
    <w:rsid w:val="00797C37"/>
    <w:rsid w:val="00797DB2"/>
    <w:rsid w:val="007A0149"/>
    <w:rsid w:val="007A067A"/>
    <w:rsid w:val="007A0773"/>
    <w:rsid w:val="007A0794"/>
    <w:rsid w:val="007A0A50"/>
    <w:rsid w:val="007A1091"/>
    <w:rsid w:val="007A219C"/>
    <w:rsid w:val="007A3457"/>
    <w:rsid w:val="007A4F0F"/>
    <w:rsid w:val="007A5668"/>
    <w:rsid w:val="007A61C2"/>
    <w:rsid w:val="007A62DA"/>
    <w:rsid w:val="007B0969"/>
    <w:rsid w:val="007B0F3B"/>
    <w:rsid w:val="007B1320"/>
    <w:rsid w:val="007B1E78"/>
    <w:rsid w:val="007B1FFD"/>
    <w:rsid w:val="007B385C"/>
    <w:rsid w:val="007B47A6"/>
    <w:rsid w:val="007B65A6"/>
    <w:rsid w:val="007B76F1"/>
    <w:rsid w:val="007B774D"/>
    <w:rsid w:val="007B7F6B"/>
    <w:rsid w:val="007C0CF4"/>
    <w:rsid w:val="007C0EA0"/>
    <w:rsid w:val="007C1384"/>
    <w:rsid w:val="007C3617"/>
    <w:rsid w:val="007C3DDA"/>
    <w:rsid w:val="007C3EB0"/>
    <w:rsid w:val="007C4298"/>
    <w:rsid w:val="007C5642"/>
    <w:rsid w:val="007C57F3"/>
    <w:rsid w:val="007C5943"/>
    <w:rsid w:val="007C5CE2"/>
    <w:rsid w:val="007C5F6E"/>
    <w:rsid w:val="007C74B9"/>
    <w:rsid w:val="007D1F11"/>
    <w:rsid w:val="007D2D09"/>
    <w:rsid w:val="007D38CD"/>
    <w:rsid w:val="007D3B36"/>
    <w:rsid w:val="007D43CC"/>
    <w:rsid w:val="007D480A"/>
    <w:rsid w:val="007D50A1"/>
    <w:rsid w:val="007D6115"/>
    <w:rsid w:val="007D68B4"/>
    <w:rsid w:val="007D79CE"/>
    <w:rsid w:val="007D7EEF"/>
    <w:rsid w:val="007E0369"/>
    <w:rsid w:val="007E05FC"/>
    <w:rsid w:val="007E0A87"/>
    <w:rsid w:val="007E1557"/>
    <w:rsid w:val="007E1CF5"/>
    <w:rsid w:val="007E3241"/>
    <w:rsid w:val="007E39B9"/>
    <w:rsid w:val="007E44E2"/>
    <w:rsid w:val="007E56DC"/>
    <w:rsid w:val="007E5C8F"/>
    <w:rsid w:val="007E6649"/>
    <w:rsid w:val="007E6E32"/>
    <w:rsid w:val="007E73F4"/>
    <w:rsid w:val="007E773B"/>
    <w:rsid w:val="007E78D6"/>
    <w:rsid w:val="007E7BCB"/>
    <w:rsid w:val="007F1E7E"/>
    <w:rsid w:val="007F2354"/>
    <w:rsid w:val="007F3920"/>
    <w:rsid w:val="007F4A98"/>
    <w:rsid w:val="007F5573"/>
    <w:rsid w:val="007F580D"/>
    <w:rsid w:val="007F5BAF"/>
    <w:rsid w:val="007F5F12"/>
    <w:rsid w:val="007F615C"/>
    <w:rsid w:val="00800920"/>
    <w:rsid w:val="008016EF"/>
    <w:rsid w:val="00804AFF"/>
    <w:rsid w:val="0080725D"/>
    <w:rsid w:val="00813D6A"/>
    <w:rsid w:val="00815931"/>
    <w:rsid w:val="00815956"/>
    <w:rsid w:val="00815B64"/>
    <w:rsid w:val="008160D3"/>
    <w:rsid w:val="00817FB2"/>
    <w:rsid w:val="0082065F"/>
    <w:rsid w:val="00820A0C"/>
    <w:rsid w:val="00821FBE"/>
    <w:rsid w:val="008221E5"/>
    <w:rsid w:val="00822646"/>
    <w:rsid w:val="00823A90"/>
    <w:rsid w:val="0082492A"/>
    <w:rsid w:val="008249FF"/>
    <w:rsid w:val="00824E9F"/>
    <w:rsid w:val="0082548F"/>
    <w:rsid w:val="008264BD"/>
    <w:rsid w:val="00826B72"/>
    <w:rsid w:val="0082702B"/>
    <w:rsid w:val="00827BB7"/>
    <w:rsid w:val="00827EE8"/>
    <w:rsid w:val="00830104"/>
    <w:rsid w:val="00830722"/>
    <w:rsid w:val="008320AE"/>
    <w:rsid w:val="00832263"/>
    <w:rsid w:val="008329D3"/>
    <w:rsid w:val="00832E7C"/>
    <w:rsid w:val="00832F92"/>
    <w:rsid w:val="008333C6"/>
    <w:rsid w:val="008337B4"/>
    <w:rsid w:val="00833889"/>
    <w:rsid w:val="00833F43"/>
    <w:rsid w:val="0083586A"/>
    <w:rsid w:val="008358C5"/>
    <w:rsid w:val="00836B3B"/>
    <w:rsid w:val="00836E64"/>
    <w:rsid w:val="008370EF"/>
    <w:rsid w:val="00840943"/>
    <w:rsid w:val="0084116F"/>
    <w:rsid w:val="00841458"/>
    <w:rsid w:val="00841912"/>
    <w:rsid w:val="0084467B"/>
    <w:rsid w:val="00847038"/>
    <w:rsid w:val="00847594"/>
    <w:rsid w:val="008478DD"/>
    <w:rsid w:val="008501F4"/>
    <w:rsid w:val="00851083"/>
    <w:rsid w:val="00851276"/>
    <w:rsid w:val="00851A75"/>
    <w:rsid w:val="00853D06"/>
    <w:rsid w:val="00853F17"/>
    <w:rsid w:val="00853FCB"/>
    <w:rsid w:val="0085471E"/>
    <w:rsid w:val="00854C0E"/>
    <w:rsid w:val="00856C62"/>
    <w:rsid w:val="008570BD"/>
    <w:rsid w:val="008577FD"/>
    <w:rsid w:val="008607CE"/>
    <w:rsid w:val="0086185A"/>
    <w:rsid w:val="00861BEE"/>
    <w:rsid w:val="00862680"/>
    <w:rsid w:val="008627DC"/>
    <w:rsid w:val="00863C7F"/>
    <w:rsid w:val="00865A0F"/>
    <w:rsid w:val="00867579"/>
    <w:rsid w:val="0086784B"/>
    <w:rsid w:val="008703AD"/>
    <w:rsid w:val="00870911"/>
    <w:rsid w:val="008723E8"/>
    <w:rsid w:val="008724F5"/>
    <w:rsid w:val="00872612"/>
    <w:rsid w:val="008732B3"/>
    <w:rsid w:val="00873D9F"/>
    <w:rsid w:val="0087473C"/>
    <w:rsid w:val="00874D44"/>
    <w:rsid w:val="00875283"/>
    <w:rsid w:val="008758E6"/>
    <w:rsid w:val="00875BE7"/>
    <w:rsid w:val="00877D3C"/>
    <w:rsid w:val="008800D4"/>
    <w:rsid w:val="008802A4"/>
    <w:rsid w:val="00881DAF"/>
    <w:rsid w:val="00882C90"/>
    <w:rsid w:val="00882DE1"/>
    <w:rsid w:val="00883CCE"/>
    <w:rsid w:val="008847CC"/>
    <w:rsid w:val="00884979"/>
    <w:rsid w:val="00884B45"/>
    <w:rsid w:val="008872EB"/>
    <w:rsid w:val="00887B35"/>
    <w:rsid w:val="008903F9"/>
    <w:rsid w:val="00890548"/>
    <w:rsid w:val="00890919"/>
    <w:rsid w:val="00896F8D"/>
    <w:rsid w:val="008A022D"/>
    <w:rsid w:val="008A0415"/>
    <w:rsid w:val="008A0748"/>
    <w:rsid w:val="008A084B"/>
    <w:rsid w:val="008A26ED"/>
    <w:rsid w:val="008A3E14"/>
    <w:rsid w:val="008A49D3"/>
    <w:rsid w:val="008A5530"/>
    <w:rsid w:val="008A5D2C"/>
    <w:rsid w:val="008A628D"/>
    <w:rsid w:val="008A6989"/>
    <w:rsid w:val="008A74C6"/>
    <w:rsid w:val="008B10B2"/>
    <w:rsid w:val="008B1365"/>
    <w:rsid w:val="008B15AD"/>
    <w:rsid w:val="008B21F1"/>
    <w:rsid w:val="008B38FF"/>
    <w:rsid w:val="008B40CB"/>
    <w:rsid w:val="008B42F4"/>
    <w:rsid w:val="008B4A92"/>
    <w:rsid w:val="008B4DBB"/>
    <w:rsid w:val="008B5325"/>
    <w:rsid w:val="008B64AD"/>
    <w:rsid w:val="008B6D9C"/>
    <w:rsid w:val="008C004B"/>
    <w:rsid w:val="008C07E2"/>
    <w:rsid w:val="008C0A41"/>
    <w:rsid w:val="008C19AF"/>
    <w:rsid w:val="008C1B4D"/>
    <w:rsid w:val="008C1DE5"/>
    <w:rsid w:val="008C1EA3"/>
    <w:rsid w:val="008C2162"/>
    <w:rsid w:val="008C2182"/>
    <w:rsid w:val="008C2220"/>
    <w:rsid w:val="008C2DF5"/>
    <w:rsid w:val="008D0926"/>
    <w:rsid w:val="008D0D48"/>
    <w:rsid w:val="008D142B"/>
    <w:rsid w:val="008D198A"/>
    <w:rsid w:val="008D233A"/>
    <w:rsid w:val="008D2EAA"/>
    <w:rsid w:val="008D3893"/>
    <w:rsid w:val="008D440B"/>
    <w:rsid w:val="008D6E6B"/>
    <w:rsid w:val="008D72B8"/>
    <w:rsid w:val="008D75E9"/>
    <w:rsid w:val="008E0793"/>
    <w:rsid w:val="008E0B22"/>
    <w:rsid w:val="008E1558"/>
    <w:rsid w:val="008E2BBD"/>
    <w:rsid w:val="008E498F"/>
    <w:rsid w:val="008E4FC6"/>
    <w:rsid w:val="008E4FE3"/>
    <w:rsid w:val="008E53D4"/>
    <w:rsid w:val="008E5414"/>
    <w:rsid w:val="008E58C3"/>
    <w:rsid w:val="008E6268"/>
    <w:rsid w:val="008E6A8C"/>
    <w:rsid w:val="008E6FCB"/>
    <w:rsid w:val="008E72CC"/>
    <w:rsid w:val="008E7730"/>
    <w:rsid w:val="008E7ABC"/>
    <w:rsid w:val="008E7E7D"/>
    <w:rsid w:val="008F16EF"/>
    <w:rsid w:val="008F19CA"/>
    <w:rsid w:val="008F1BAF"/>
    <w:rsid w:val="008F1F51"/>
    <w:rsid w:val="008F2957"/>
    <w:rsid w:val="008F34C3"/>
    <w:rsid w:val="008F38A3"/>
    <w:rsid w:val="008F3EA6"/>
    <w:rsid w:val="008F41B3"/>
    <w:rsid w:val="008F4F86"/>
    <w:rsid w:val="008F5E4C"/>
    <w:rsid w:val="008F64B5"/>
    <w:rsid w:val="008F72C3"/>
    <w:rsid w:val="008F7ACB"/>
    <w:rsid w:val="0090009B"/>
    <w:rsid w:val="0090084A"/>
    <w:rsid w:val="00900928"/>
    <w:rsid w:val="00901CAE"/>
    <w:rsid w:val="00901F93"/>
    <w:rsid w:val="00902797"/>
    <w:rsid w:val="00903CA2"/>
    <w:rsid w:val="00903F93"/>
    <w:rsid w:val="0090403C"/>
    <w:rsid w:val="00905741"/>
    <w:rsid w:val="00906F6B"/>
    <w:rsid w:val="00907D5B"/>
    <w:rsid w:val="009106D8"/>
    <w:rsid w:val="00910DE6"/>
    <w:rsid w:val="00911127"/>
    <w:rsid w:val="00912500"/>
    <w:rsid w:val="00912E14"/>
    <w:rsid w:val="00914133"/>
    <w:rsid w:val="009145D5"/>
    <w:rsid w:val="00914CDA"/>
    <w:rsid w:val="0091554A"/>
    <w:rsid w:val="00915C36"/>
    <w:rsid w:val="0091685C"/>
    <w:rsid w:val="009168CC"/>
    <w:rsid w:val="00916A95"/>
    <w:rsid w:val="00917010"/>
    <w:rsid w:val="00917077"/>
    <w:rsid w:val="00917346"/>
    <w:rsid w:val="00917625"/>
    <w:rsid w:val="00917B5B"/>
    <w:rsid w:val="00917CB0"/>
    <w:rsid w:val="00920009"/>
    <w:rsid w:val="0092069C"/>
    <w:rsid w:val="00920C35"/>
    <w:rsid w:val="00921233"/>
    <w:rsid w:val="009234C5"/>
    <w:rsid w:val="00924156"/>
    <w:rsid w:val="0092434E"/>
    <w:rsid w:val="009267D5"/>
    <w:rsid w:val="00927040"/>
    <w:rsid w:val="009272F6"/>
    <w:rsid w:val="0093049D"/>
    <w:rsid w:val="009307E7"/>
    <w:rsid w:val="00931723"/>
    <w:rsid w:val="009318E0"/>
    <w:rsid w:val="00931979"/>
    <w:rsid w:val="00931BA6"/>
    <w:rsid w:val="00931CA3"/>
    <w:rsid w:val="009322CF"/>
    <w:rsid w:val="009322E6"/>
    <w:rsid w:val="00932FDE"/>
    <w:rsid w:val="00934093"/>
    <w:rsid w:val="00934B3C"/>
    <w:rsid w:val="00934F12"/>
    <w:rsid w:val="00934FC1"/>
    <w:rsid w:val="00936233"/>
    <w:rsid w:val="00940893"/>
    <w:rsid w:val="00940958"/>
    <w:rsid w:val="00940D89"/>
    <w:rsid w:val="009415CC"/>
    <w:rsid w:val="00941BA8"/>
    <w:rsid w:val="009420A5"/>
    <w:rsid w:val="009422F4"/>
    <w:rsid w:val="009428A7"/>
    <w:rsid w:val="00943A40"/>
    <w:rsid w:val="00944C03"/>
    <w:rsid w:val="009452B9"/>
    <w:rsid w:val="00946307"/>
    <w:rsid w:val="00947721"/>
    <w:rsid w:val="00951E38"/>
    <w:rsid w:val="00952953"/>
    <w:rsid w:val="00953CB0"/>
    <w:rsid w:val="00954680"/>
    <w:rsid w:val="009556DD"/>
    <w:rsid w:val="009563FE"/>
    <w:rsid w:val="009564E6"/>
    <w:rsid w:val="009566DE"/>
    <w:rsid w:val="0095799E"/>
    <w:rsid w:val="00957E3F"/>
    <w:rsid w:val="00960FFD"/>
    <w:rsid w:val="00964FD3"/>
    <w:rsid w:val="00966448"/>
    <w:rsid w:val="00967394"/>
    <w:rsid w:val="0096743F"/>
    <w:rsid w:val="0096778B"/>
    <w:rsid w:val="00967E8A"/>
    <w:rsid w:val="0097102E"/>
    <w:rsid w:val="00971A1F"/>
    <w:rsid w:val="00972248"/>
    <w:rsid w:val="00973174"/>
    <w:rsid w:val="0097326D"/>
    <w:rsid w:val="0097415B"/>
    <w:rsid w:val="009744D9"/>
    <w:rsid w:val="0097732C"/>
    <w:rsid w:val="0097770A"/>
    <w:rsid w:val="0098008C"/>
    <w:rsid w:val="0098012B"/>
    <w:rsid w:val="00980B59"/>
    <w:rsid w:val="00980C2F"/>
    <w:rsid w:val="00981050"/>
    <w:rsid w:val="009813B0"/>
    <w:rsid w:val="00981E8A"/>
    <w:rsid w:val="00982D9C"/>
    <w:rsid w:val="009834A7"/>
    <w:rsid w:val="009836BB"/>
    <w:rsid w:val="009846FC"/>
    <w:rsid w:val="00985B47"/>
    <w:rsid w:val="00985FD5"/>
    <w:rsid w:val="009865D9"/>
    <w:rsid w:val="00986785"/>
    <w:rsid w:val="00990E03"/>
    <w:rsid w:val="0099139C"/>
    <w:rsid w:val="00993C8C"/>
    <w:rsid w:val="0099418B"/>
    <w:rsid w:val="00994625"/>
    <w:rsid w:val="00996AEC"/>
    <w:rsid w:val="0099702D"/>
    <w:rsid w:val="009A03FC"/>
    <w:rsid w:val="009A0AF9"/>
    <w:rsid w:val="009A14C0"/>
    <w:rsid w:val="009A1DA2"/>
    <w:rsid w:val="009A3564"/>
    <w:rsid w:val="009A4435"/>
    <w:rsid w:val="009A5636"/>
    <w:rsid w:val="009A5CAD"/>
    <w:rsid w:val="009A5CB7"/>
    <w:rsid w:val="009A6835"/>
    <w:rsid w:val="009A6D06"/>
    <w:rsid w:val="009A6F78"/>
    <w:rsid w:val="009A781C"/>
    <w:rsid w:val="009A7A41"/>
    <w:rsid w:val="009A7B21"/>
    <w:rsid w:val="009B0041"/>
    <w:rsid w:val="009B00D0"/>
    <w:rsid w:val="009B0485"/>
    <w:rsid w:val="009B2682"/>
    <w:rsid w:val="009B495B"/>
    <w:rsid w:val="009B4B7D"/>
    <w:rsid w:val="009B5C78"/>
    <w:rsid w:val="009B7940"/>
    <w:rsid w:val="009C0563"/>
    <w:rsid w:val="009C1D3D"/>
    <w:rsid w:val="009C1E4A"/>
    <w:rsid w:val="009C23FC"/>
    <w:rsid w:val="009C27C2"/>
    <w:rsid w:val="009C544B"/>
    <w:rsid w:val="009C63BE"/>
    <w:rsid w:val="009C6A21"/>
    <w:rsid w:val="009C79A5"/>
    <w:rsid w:val="009D0C81"/>
    <w:rsid w:val="009D12C2"/>
    <w:rsid w:val="009D2E4B"/>
    <w:rsid w:val="009D38E2"/>
    <w:rsid w:val="009D3F81"/>
    <w:rsid w:val="009D4046"/>
    <w:rsid w:val="009D5BCD"/>
    <w:rsid w:val="009D5E3D"/>
    <w:rsid w:val="009D5E7E"/>
    <w:rsid w:val="009D648C"/>
    <w:rsid w:val="009D6728"/>
    <w:rsid w:val="009D6A6D"/>
    <w:rsid w:val="009D6DBE"/>
    <w:rsid w:val="009D7F9A"/>
    <w:rsid w:val="009E0D06"/>
    <w:rsid w:val="009E2A26"/>
    <w:rsid w:val="009E2CE6"/>
    <w:rsid w:val="009E4863"/>
    <w:rsid w:val="009E5676"/>
    <w:rsid w:val="009E796C"/>
    <w:rsid w:val="009F011C"/>
    <w:rsid w:val="009F0199"/>
    <w:rsid w:val="009F1494"/>
    <w:rsid w:val="009F1C58"/>
    <w:rsid w:val="009F1DE3"/>
    <w:rsid w:val="009F2926"/>
    <w:rsid w:val="009F2BA3"/>
    <w:rsid w:val="009F2F8E"/>
    <w:rsid w:val="009F3F1E"/>
    <w:rsid w:val="009F5DB1"/>
    <w:rsid w:val="009F6667"/>
    <w:rsid w:val="009F710B"/>
    <w:rsid w:val="00A0002B"/>
    <w:rsid w:val="00A00A5C"/>
    <w:rsid w:val="00A00C8E"/>
    <w:rsid w:val="00A02A77"/>
    <w:rsid w:val="00A02E7E"/>
    <w:rsid w:val="00A03B0F"/>
    <w:rsid w:val="00A0412B"/>
    <w:rsid w:val="00A0424A"/>
    <w:rsid w:val="00A04B84"/>
    <w:rsid w:val="00A04F79"/>
    <w:rsid w:val="00A04F7D"/>
    <w:rsid w:val="00A05318"/>
    <w:rsid w:val="00A06278"/>
    <w:rsid w:val="00A10150"/>
    <w:rsid w:val="00A1082A"/>
    <w:rsid w:val="00A1132A"/>
    <w:rsid w:val="00A11367"/>
    <w:rsid w:val="00A119B3"/>
    <w:rsid w:val="00A134EE"/>
    <w:rsid w:val="00A135DC"/>
    <w:rsid w:val="00A13AC2"/>
    <w:rsid w:val="00A13FD2"/>
    <w:rsid w:val="00A143FD"/>
    <w:rsid w:val="00A15FFA"/>
    <w:rsid w:val="00A160D6"/>
    <w:rsid w:val="00A1656B"/>
    <w:rsid w:val="00A1687A"/>
    <w:rsid w:val="00A170BF"/>
    <w:rsid w:val="00A23798"/>
    <w:rsid w:val="00A23BDE"/>
    <w:rsid w:val="00A24CBC"/>
    <w:rsid w:val="00A27037"/>
    <w:rsid w:val="00A2711B"/>
    <w:rsid w:val="00A273F6"/>
    <w:rsid w:val="00A30328"/>
    <w:rsid w:val="00A30C6E"/>
    <w:rsid w:val="00A31BB1"/>
    <w:rsid w:val="00A325DE"/>
    <w:rsid w:val="00A32ADD"/>
    <w:rsid w:val="00A3371A"/>
    <w:rsid w:val="00A34029"/>
    <w:rsid w:val="00A340CB"/>
    <w:rsid w:val="00A350DD"/>
    <w:rsid w:val="00A37CA2"/>
    <w:rsid w:val="00A37E13"/>
    <w:rsid w:val="00A40B68"/>
    <w:rsid w:val="00A43ED9"/>
    <w:rsid w:val="00A45E14"/>
    <w:rsid w:val="00A47BA9"/>
    <w:rsid w:val="00A5012A"/>
    <w:rsid w:val="00A50512"/>
    <w:rsid w:val="00A50E07"/>
    <w:rsid w:val="00A51834"/>
    <w:rsid w:val="00A5478F"/>
    <w:rsid w:val="00A54AF1"/>
    <w:rsid w:val="00A559F4"/>
    <w:rsid w:val="00A55D06"/>
    <w:rsid w:val="00A55E74"/>
    <w:rsid w:val="00A60155"/>
    <w:rsid w:val="00A622C7"/>
    <w:rsid w:val="00A62D1A"/>
    <w:rsid w:val="00A641C9"/>
    <w:rsid w:val="00A64497"/>
    <w:rsid w:val="00A647EC"/>
    <w:rsid w:val="00A65483"/>
    <w:rsid w:val="00A6610D"/>
    <w:rsid w:val="00A66299"/>
    <w:rsid w:val="00A66CB6"/>
    <w:rsid w:val="00A67F4A"/>
    <w:rsid w:val="00A70924"/>
    <w:rsid w:val="00A70D2B"/>
    <w:rsid w:val="00A711E5"/>
    <w:rsid w:val="00A715AA"/>
    <w:rsid w:val="00A71C1E"/>
    <w:rsid w:val="00A72828"/>
    <w:rsid w:val="00A738CE"/>
    <w:rsid w:val="00A749D8"/>
    <w:rsid w:val="00A764C3"/>
    <w:rsid w:val="00A80B07"/>
    <w:rsid w:val="00A80F59"/>
    <w:rsid w:val="00A82516"/>
    <w:rsid w:val="00A829A0"/>
    <w:rsid w:val="00A829DD"/>
    <w:rsid w:val="00A83208"/>
    <w:rsid w:val="00A83D87"/>
    <w:rsid w:val="00A856C7"/>
    <w:rsid w:val="00A861C4"/>
    <w:rsid w:val="00A8704E"/>
    <w:rsid w:val="00A8704F"/>
    <w:rsid w:val="00A8769F"/>
    <w:rsid w:val="00A879D6"/>
    <w:rsid w:val="00A87C28"/>
    <w:rsid w:val="00A90085"/>
    <w:rsid w:val="00A933F2"/>
    <w:rsid w:val="00A94F31"/>
    <w:rsid w:val="00A96FCC"/>
    <w:rsid w:val="00A9770E"/>
    <w:rsid w:val="00A979E1"/>
    <w:rsid w:val="00A97CE6"/>
    <w:rsid w:val="00A97ECC"/>
    <w:rsid w:val="00A97FB0"/>
    <w:rsid w:val="00AA0D44"/>
    <w:rsid w:val="00AA16D6"/>
    <w:rsid w:val="00AA198F"/>
    <w:rsid w:val="00AA1D80"/>
    <w:rsid w:val="00AA2EA4"/>
    <w:rsid w:val="00AA3915"/>
    <w:rsid w:val="00AA41EA"/>
    <w:rsid w:val="00AA4AD4"/>
    <w:rsid w:val="00AA7616"/>
    <w:rsid w:val="00AA7B24"/>
    <w:rsid w:val="00AB37AA"/>
    <w:rsid w:val="00AB4E8F"/>
    <w:rsid w:val="00AB53FA"/>
    <w:rsid w:val="00AB55D3"/>
    <w:rsid w:val="00AB6536"/>
    <w:rsid w:val="00AC1692"/>
    <w:rsid w:val="00AC1903"/>
    <w:rsid w:val="00AC279F"/>
    <w:rsid w:val="00AC2AE1"/>
    <w:rsid w:val="00AC2D0F"/>
    <w:rsid w:val="00AC2E2D"/>
    <w:rsid w:val="00AC55D1"/>
    <w:rsid w:val="00AC6E84"/>
    <w:rsid w:val="00AC7F57"/>
    <w:rsid w:val="00AD015F"/>
    <w:rsid w:val="00AD035A"/>
    <w:rsid w:val="00AD0625"/>
    <w:rsid w:val="00AD1ED9"/>
    <w:rsid w:val="00AD208B"/>
    <w:rsid w:val="00AD2A93"/>
    <w:rsid w:val="00AD2DD7"/>
    <w:rsid w:val="00AD4B76"/>
    <w:rsid w:val="00AD766C"/>
    <w:rsid w:val="00AD7972"/>
    <w:rsid w:val="00AE04D1"/>
    <w:rsid w:val="00AE0C5F"/>
    <w:rsid w:val="00AE0F11"/>
    <w:rsid w:val="00AE1545"/>
    <w:rsid w:val="00AE1D7D"/>
    <w:rsid w:val="00AE2D59"/>
    <w:rsid w:val="00AE5021"/>
    <w:rsid w:val="00AE53C1"/>
    <w:rsid w:val="00AE54FC"/>
    <w:rsid w:val="00AE587B"/>
    <w:rsid w:val="00AE61A3"/>
    <w:rsid w:val="00AE6C94"/>
    <w:rsid w:val="00AE720C"/>
    <w:rsid w:val="00AE7539"/>
    <w:rsid w:val="00AE7BEB"/>
    <w:rsid w:val="00AF08AC"/>
    <w:rsid w:val="00AF28A6"/>
    <w:rsid w:val="00AF3570"/>
    <w:rsid w:val="00AF5B0C"/>
    <w:rsid w:val="00AF62E2"/>
    <w:rsid w:val="00AF65E3"/>
    <w:rsid w:val="00AF7016"/>
    <w:rsid w:val="00AF7FDE"/>
    <w:rsid w:val="00B0094F"/>
    <w:rsid w:val="00B00CC4"/>
    <w:rsid w:val="00B015D2"/>
    <w:rsid w:val="00B015F9"/>
    <w:rsid w:val="00B02850"/>
    <w:rsid w:val="00B048BE"/>
    <w:rsid w:val="00B05759"/>
    <w:rsid w:val="00B06280"/>
    <w:rsid w:val="00B06FBA"/>
    <w:rsid w:val="00B100A8"/>
    <w:rsid w:val="00B1071F"/>
    <w:rsid w:val="00B111C4"/>
    <w:rsid w:val="00B15115"/>
    <w:rsid w:val="00B151DC"/>
    <w:rsid w:val="00B1672D"/>
    <w:rsid w:val="00B16AEB"/>
    <w:rsid w:val="00B176CF"/>
    <w:rsid w:val="00B17CFD"/>
    <w:rsid w:val="00B2039B"/>
    <w:rsid w:val="00B203F4"/>
    <w:rsid w:val="00B211FD"/>
    <w:rsid w:val="00B21BB8"/>
    <w:rsid w:val="00B23B36"/>
    <w:rsid w:val="00B24A07"/>
    <w:rsid w:val="00B24E71"/>
    <w:rsid w:val="00B25844"/>
    <w:rsid w:val="00B258E9"/>
    <w:rsid w:val="00B26A77"/>
    <w:rsid w:val="00B26DF8"/>
    <w:rsid w:val="00B27392"/>
    <w:rsid w:val="00B27BB4"/>
    <w:rsid w:val="00B27FED"/>
    <w:rsid w:val="00B30D80"/>
    <w:rsid w:val="00B318C7"/>
    <w:rsid w:val="00B32514"/>
    <w:rsid w:val="00B3322D"/>
    <w:rsid w:val="00B3551A"/>
    <w:rsid w:val="00B35BC0"/>
    <w:rsid w:val="00B35C2A"/>
    <w:rsid w:val="00B36ADB"/>
    <w:rsid w:val="00B371B6"/>
    <w:rsid w:val="00B374EB"/>
    <w:rsid w:val="00B37A62"/>
    <w:rsid w:val="00B37BB9"/>
    <w:rsid w:val="00B412C3"/>
    <w:rsid w:val="00B41BF2"/>
    <w:rsid w:val="00B42F75"/>
    <w:rsid w:val="00B43D29"/>
    <w:rsid w:val="00B43FFA"/>
    <w:rsid w:val="00B45C0F"/>
    <w:rsid w:val="00B467B8"/>
    <w:rsid w:val="00B47F20"/>
    <w:rsid w:val="00B52EB1"/>
    <w:rsid w:val="00B53B16"/>
    <w:rsid w:val="00B5429F"/>
    <w:rsid w:val="00B547E0"/>
    <w:rsid w:val="00B5527A"/>
    <w:rsid w:val="00B55288"/>
    <w:rsid w:val="00B56220"/>
    <w:rsid w:val="00B56A04"/>
    <w:rsid w:val="00B61D71"/>
    <w:rsid w:val="00B625EF"/>
    <w:rsid w:val="00B62A34"/>
    <w:rsid w:val="00B63D04"/>
    <w:rsid w:val="00B64BFF"/>
    <w:rsid w:val="00B655D4"/>
    <w:rsid w:val="00B66348"/>
    <w:rsid w:val="00B66936"/>
    <w:rsid w:val="00B70DB7"/>
    <w:rsid w:val="00B71251"/>
    <w:rsid w:val="00B71567"/>
    <w:rsid w:val="00B71B00"/>
    <w:rsid w:val="00B73DE6"/>
    <w:rsid w:val="00B73FC1"/>
    <w:rsid w:val="00B745C3"/>
    <w:rsid w:val="00B7505C"/>
    <w:rsid w:val="00B75C77"/>
    <w:rsid w:val="00B76400"/>
    <w:rsid w:val="00B766A5"/>
    <w:rsid w:val="00B76C38"/>
    <w:rsid w:val="00B76CED"/>
    <w:rsid w:val="00B8060B"/>
    <w:rsid w:val="00B80AFF"/>
    <w:rsid w:val="00B81027"/>
    <w:rsid w:val="00B81267"/>
    <w:rsid w:val="00B81670"/>
    <w:rsid w:val="00B817E7"/>
    <w:rsid w:val="00B826B1"/>
    <w:rsid w:val="00B8443D"/>
    <w:rsid w:val="00B8460A"/>
    <w:rsid w:val="00B85A98"/>
    <w:rsid w:val="00B85D53"/>
    <w:rsid w:val="00B85E77"/>
    <w:rsid w:val="00B8606F"/>
    <w:rsid w:val="00B86D3E"/>
    <w:rsid w:val="00B903A6"/>
    <w:rsid w:val="00B90E8C"/>
    <w:rsid w:val="00B91CD0"/>
    <w:rsid w:val="00B93300"/>
    <w:rsid w:val="00B941B6"/>
    <w:rsid w:val="00B94468"/>
    <w:rsid w:val="00B9474E"/>
    <w:rsid w:val="00B94DE3"/>
    <w:rsid w:val="00B96958"/>
    <w:rsid w:val="00B97058"/>
    <w:rsid w:val="00B97564"/>
    <w:rsid w:val="00BA0299"/>
    <w:rsid w:val="00BA04FE"/>
    <w:rsid w:val="00BA0E31"/>
    <w:rsid w:val="00BA10C3"/>
    <w:rsid w:val="00BA193F"/>
    <w:rsid w:val="00BA3F28"/>
    <w:rsid w:val="00BA6672"/>
    <w:rsid w:val="00BA7437"/>
    <w:rsid w:val="00BB06BD"/>
    <w:rsid w:val="00BB0AC7"/>
    <w:rsid w:val="00BB10DA"/>
    <w:rsid w:val="00BB2344"/>
    <w:rsid w:val="00BB52D3"/>
    <w:rsid w:val="00BB6B66"/>
    <w:rsid w:val="00BB6F6D"/>
    <w:rsid w:val="00BC0A4E"/>
    <w:rsid w:val="00BC18CE"/>
    <w:rsid w:val="00BC4069"/>
    <w:rsid w:val="00BC4A06"/>
    <w:rsid w:val="00BC4DB5"/>
    <w:rsid w:val="00BC60B2"/>
    <w:rsid w:val="00BC67A7"/>
    <w:rsid w:val="00BC6808"/>
    <w:rsid w:val="00BC6AB2"/>
    <w:rsid w:val="00BC7F45"/>
    <w:rsid w:val="00BD0E92"/>
    <w:rsid w:val="00BD158F"/>
    <w:rsid w:val="00BD17CD"/>
    <w:rsid w:val="00BD1F25"/>
    <w:rsid w:val="00BD3648"/>
    <w:rsid w:val="00BD39A1"/>
    <w:rsid w:val="00BD4163"/>
    <w:rsid w:val="00BD4EAF"/>
    <w:rsid w:val="00BD59ED"/>
    <w:rsid w:val="00BD64F2"/>
    <w:rsid w:val="00BD7961"/>
    <w:rsid w:val="00BE009B"/>
    <w:rsid w:val="00BE01E6"/>
    <w:rsid w:val="00BE0F91"/>
    <w:rsid w:val="00BE188A"/>
    <w:rsid w:val="00BE2311"/>
    <w:rsid w:val="00BE2AEE"/>
    <w:rsid w:val="00BE2B23"/>
    <w:rsid w:val="00BE3601"/>
    <w:rsid w:val="00BE5C25"/>
    <w:rsid w:val="00BE5D15"/>
    <w:rsid w:val="00BE6379"/>
    <w:rsid w:val="00BE6A95"/>
    <w:rsid w:val="00BE734F"/>
    <w:rsid w:val="00BF126C"/>
    <w:rsid w:val="00BF13D3"/>
    <w:rsid w:val="00BF171D"/>
    <w:rsid w:val="00BF19CB"/>
    <w:rsid w:val="00BF1CA4"/>
    <w:rsid w:val="00BF2077"/>
    <w:rsid w:val="00BF2F5D"/>
    <w:rsid w:val="00BF3500"/>
    <w:rsid w:val="00BF364B"/>
    <w:rsid w:val="00BF3D23"/>
    <w:rsid w:val="00BF4D9E"/>
    <w:rsid w:val="00BF581F"/>
    <w:rsid w:val="00BF6747"/>
    <w:rsid w:val="00BF7088"/>
    <w:rsid w:val="00C004E2"/>
    <w:rsid w:val="00C007F4"/>
    <w:rsid w:val="00C009FE"/>
    <w:rsid w:val="00C01287"/>
    <w:rsid w:val="00C018D5"/>
    <w:rsid w:val="00C04044"/>
    <w:rsid w:val="00C04388"/>
    <w:rsid w:val="00C05917"/>
    <w:rsid w:val="00C10456"/>
    <w:rsid w:val="00C10D90"/>
    <w:rsid w:val="00C10E00"/>
    <w:rsid w:val="00C10F51"/>
    <w:rsid w:val="00C11574"/>
    <w:rsid w:val="00C11820"/>
    <w:rsid w:val="00C131BC"/>
    <w:rsid w:val="00C134D1"/>
    <w:rsid w:val="00C13CC8"/>
    <w:rsid w:val="00C14A84"/>
    <w:rsid w:val="00C14D41"/>
    <w:rsid w:val="00C16E9F"/>
    <w:rsid w:val="00C17D49"/>
    <w:rsid w:val="00C17D67"/>
    <w:rsid w:val="00C200CB"/>
    <w:rsid w:val="00C2041D"/>
    <w:rsid w:val="00C20C99"/>
    <w:rsid w:val="00C20F9E"/>
    <w:rsid w:val="00C21E0F"/>
    <w:rsid w:val="00C234C4"/>
    <w:rsid w:val="00C23BBC"/>
    <w:rsid w:val="00C23C81"/>
    <w:rsid w:val="00C23CE6"/>
    <w:rsid w:val="00C259EB"/>
    <w:rsid w:val="00C25D17"/>
    <w:rsid w:val="00C26C5C"/>
    <w:rsid w:val="00C31775"/>
    <w:rsid w:val="00C31C61"/>
    <w:rsid w:val="00C326AC"/>
    <w:rsid w:val="00C33592"/>
    <w:rsid w:val="00C3369D"/>
    <w:rsid w:val="00C33738"/>
    <w:rsid w:val="00C33A4E"/>
    <w:rsid w:val="00C34F05"/>
    <w:rsid w:val="00C355A9"/>
    <w:rsid w:val="00C378B9"/>
    <w:rsid w:val="00C379AF"/>
    <w:rsid w:val="00C40378"/>
    <w:rsid w:val="00C4297D"/>
    <w:rsid w:val="00C42EA3"/>
    <w:rsid w:val="00C44271"/>
    <w:rsid w:val="00C4473B"/>
    <w:rsid w:val="00C44CD3"/>
    <w:rsid w:val="00C44E0B"/>
    <w:rsid w:val="00C452F8"/>
    <w:rsid w:val="00C45755"/>
    <w:rsid w:val="00C477FB"/>
    <w:rsid w:val="00C5081A"/>
    <w:rsid w:val="00C526E8"/>
    <w:rsid w:val="00C5355C"/>
    <w:rsid w:val="00C53CBC"/>
    <w:rsid w:val="00C55179"/>
    <w:rsid w:val="00C56945"/>
    <w:rsid w:val="00C569E9"/>
    <w:rsid w:val="00C57737"/>
    <w:rsid w:val="00C578A5"/>
    <w:rsid w:val="00C57AAC"/>
    <w:rsid w:val="00C57B6C"/>
    <w:rsid w:val="00C60CDF"/>
    <w:rsid w:val="00C60FD7"/>
    <w:rsid w:val="00C61087"/>
    <w:rsid w:val="00C63B99"/>
    <w:rsid w:val="00C63E53"/>
    <w:rsid w:val="00C64062"/>
    <w:rsid w:val="00C6413F"/>
    <w:rsid w:val="00C658F4"/>
    <w:rsid w:val="00C65B8E"/>
    <w:rsid w:val="00C665D6"/>
    <w:rsid w:val="00C66D3D"/>
    <w:rsid w:val="00C66FD4"/>
    <w:rsid w:val="00C67A3C"/>
    <w:rsid w:val="00C71B34"/>
    <w:rsid w:val="00C727E7"/>
    <w:rsid w:val="00C744DD"/>
    <w:rsid w:val="00C7596A"/>
    <w:rsid w:val="00C75F3D"/>
    <w:rsid w:val="00C76516"/>
    <w:rsid w:val="00C76536"/>
    <w:rsid w:val="00C766E9"/>
    <w:rsid w:val="00C776C1"/>
    <w:rsid w:val="00C80276"/>
    <w:rsid w:val="00C82005"/>
    <w:rsid w:val="00C85140"/>
    <w:rsid w:val="00C900AF"/>
    <w:rsid w:val="00C908A7"/>
    <w:rsid w:val="00C90BF0"/>
    <w:rsid w:val="00C915AE"/>
    <w:rsid w:val="00C937E0"/>
    <w:rsid w:val="00C93A74"/>
    <w:rsid w:val="00C93CE1"/>
    <w:rsid w:val="00C94FFB"/>
    <w:rsid w:val="00C95072"/>
    <w:rsid w:val="00C95AED"/>
    <w:rsid w:val="00C961D0"/>
    <w:rsid w:val="00CA0727"/>
    <w:rsid w:val="00CA11E7"/>
    <w:rsid w:val="00CA3796"/>
    <w:rsid w:val="00CA4FF7"/>
    <w:rsid w:val="00CA68A0"/>
    <w:rsid w:val="00CB0D82"/>
    <w:rsid w:val="00CB175F"/>
    <w:rsid w:val="00CB34D7"/>
    <w:rsid w:val="00CB3757"/>
    <w:rsid w:val="00CB49CA"/>
    <w:rsid w:val="00CB4EE1"/>
    <w:rsid w:val="00CB5E49"/>
    <w:rsid w:val="00CB6B31"/>
    <w:rsid w:val="00CB73D9"/>
    <w:rsid w:val="00CB7B7A"/>
    <w:rsid w:val="00CB7C17"/>
    <w:rsid w:val="00CC04B3"/>
    <w:rsid w:val="00CC0D70"/>
    <w:rsid w:val="00CC1299"/>
    <w:rsid w:val="00CC14A6"/>
    <w:rsid w:val="00CC1F32"/>
    <w:rsid w:val="00CC2113"/>
    <w:rsid w:val="00CC282C"/>
    <w:rsid w:val="00CC3291"/>
    <w:rsid w:val="00CC3520"/>
    <w:rsid w:val="00CC40F3"/>
    <w:rsid w:val="00CC48AF"/>
    <w:rsid w:val="00CC49B3"/>
    <w:rsid w:val="00CC5588"/>
    <w:rsid w:val="00CD0476"/>
    <w:rsid w:val="00CD090D"/>
    <w:rsid w:val="00CD1DDB"/>
    <w:rsid w:val="00CD1E94"/>
    <w:rsid w:val="00CD1F6F"/>
    <w:rsid w:val="00CD25B2"/>
    <w:rsid w:val="00CD548F"/>
    <w:rsid w:val="00CD552E"/>
    <w:rsid w:val="00CD5995"/>
    <w:rsid w:val="00CD603E"/>
    <w:rsid w:val="00CD6685"/>
    <w:rsid w:val="00CD67EB"/>
    <w:rsid w:val="00CD69F7"/>
    <w:rsid w:val="00CD742F"/>
    <w:rsid w:val="00CE1354"/>
    <w:rsid w:val="00CE1857"/>
    <w:rsid w:val="00CE1F23"/>
    <w:rsid w:val="00CE2731"/>
    <w:rsid w:val="00CE3B09"/>
    <w:rsid w:val="00CE47B1"/>
    <w:rsid w:val="00CE4A44"/>
    <w:rsid w:val="00CE5709"/>
    <w:rsid w:val="00CE5862"/>
    <w:rsid w:val="00CE5DD8"/>
    <w:rsid w:val="00CE61D4"/>
    <w:rsid w:val="00CE64A8"/>
    <w:rsid w:val="00CE65E9"/>
    <w:rsid w:val="00CE753C"/>
    <w:rsid w:val="00CE7B5C"/>
    <w:rsid w:val="00CF00AA"/>
    <w:rsid w:val="00CF1039"/>
    <w:rsid w:val="00CF114B"/>
    <w:rsid w:val="00CF2EAD"/>
    <w:rsid w:val="00CF377A"/>
    <w:rsid w:val="00CF4171"/>
    <w:rsid w:val="00CF44BE"/>
    <w:rsid w:val="00CF51D7"/>
    <w:rsid w:val="00CF551D"/>
    <w:rsid w:val="00CF5B04"/>
    <w:rsid w:val="00D00E53"/>
    <w:rsid w:val="00D01DF1"/>
    <w:rsid w:val="00D03444"/>
    <w:rsid w:val="00D060FA"/>
    <w:rsid w:val="00D06A5D"/>
    <w:rsid w:val="00D100BC"/>
    <w:rsid w:val="00D10E2F"/>
    <w:rsid w:val="00D1129F"/>
    <w:rsid w:val="00D11ED2"/>
    <w:rsid w:val="00D11F13"/>
    <w:rsid w:val="00D124B3"/>
    <w:rsid w:val="00D12B6D"/>
    <w:rsid w:val="00D1369E"/>
    <w:rsid w:val="00D13AB3"/>
    <w:rsid w:val="00D14127"/>
    <w:rsid w:val="00D143C0"/>
    <w:rsid w:val="00D14BE9"/>
    <w:rsid w:val="00D159CC"/>
    <w:rsid w:val="00D16978"/>
    <w:rsid w:val="00D1785C"/>
    <w:rsid w:val="00D17D9E"/>
    <w:rsid w:val="00D20A8D"/>
    <w:rsid w:val="00D25BCF"/>
    <w:rsid w:val="00D26734"/>
    <w:rsid w:val="00D3352B"/>
    <w:rsid w:val="00D336E9"/>
    <w:rsid w:val="00D34184"/>
    <w:rsid w:val="00D35D62"/>
    <w:rsid w:val="00D3642F"/>
    <w:rsid w:val="00D36452"/>
    <w:rsid w:val="00D3671B"/>
    <w:rsid w:val="00D37127"/>
    <w:rsid w:val="00D402FB"/>
    <w:rsid w:val="00D4165B"/>
    <w:rsid w:val="00D4227F"/>
    <w:rsid w:val="00D42508"/>
    <w:rsid w:val="00D444AE"/>
    <w:rsid w:val="00D44DFA"/>
    <w:rsid w:val="00D455E1"/>
    <w:rsid w:val="00D45916"/>
    <w:rsid w:val="00D461C1"/>
    <w:rsid w:val="00D468B2"/>
    <w:rsid w:val="00D46DB3"/>
    <w:rsid w:val="00D47972"/>
    <w:rsid w:val="00D47A47"/>
    <w:rsid w:val="00D50316"/>
    <w:rsid w:val="00D50B35"/>
    <w:rsid w:val="00D50C8C"/>
    <w:rsid w:val="00D5283F"/>
    <w:rsid w:val="00D52C03"/>
    <w:rsid w:val="00D5343B"/>
    <w:rsid w:val="00D542FC"/>
    <w:rsid w:val="00D57063"/>
    <w:rsid w:val="00D61C23"/>
    <w:rsid w:val="00D62E25"/>
    <w:rsid w:val="00D63918"/>
    <w:rsid w:val="00D644FA"/>
    <w:rsid w:val="00D645C8"/>
    <w:rsid w:val="00D675D0"/>
    <w:rsid w:val="00D676A5"/>
    <w:rsid w:val="00D700BB"/>
    <w:rsid w:val="00D705A1"/>
    <w:rsid w:val="00D727F1"/>
    <w:rsid w:val="00D72859"/>
    <w:rsid w:val="00D73E3D"/>
    <w:rsid w:val="00D750C1"/>
    <w:rsid w:val="00D75DDD"/>
    <w:rsid w:val="00D7722F"/>
    <w:rsid w:val="00D77A55"/>
    <w:rsid w:val="00D77D47"/>
    <w:rsid w:val="00D80E76"/>
    <w:rsid w:val="00D816F8"/>
    <w:rsid w:val="00D8345F"/>
    <w:rsid w:val="00D8349C"/>
    <w:rsid w:val="00D837C9"/>
    <w:rsid w:val="00D837D4"/>
    <w:rsid w:val="00D83F9D"/>
    <w:rsid w:val="00D84520"/>
    <w:rsid w:val="00D845AB"/>
    <w:rsid w:val="00D84BE8"/>
    <w:rsid w:val="00D850AE"/>
    <w:rsid w:val="00D858D5"/>
    <w:rsid w:val="00D85D6B"/>
    <w:rsid w:val="00D863E1"/>
    <w:rsid w:val="00D86867"/>
    <w:rsid w:val="00D870CC"/>
    <w:rsid w:val="00D8731B"/>
    <w:rsid w:val="00D87710"/>
    <w:rsid w:val="00D91909"/>
    <w:rsid w:val="00D92B92"/>
    <w:rsid w:val="00D93B2C"/>
    <w:rsid w:val="00D97FBC"/>
    <w:rsid w:val="00DA0902"/>
    <w:rsid w:val="00DA1588"/>
    <w:rsid w:val="00DA1F72"/>
    <w:rsid w:val="00DA3594"/>
    <w:rsid w:val="00DA4AED"/>
    <w:rsid w:val="00DA68D3"/>
    <w:rsid w:val="00DA7162"/>
    <w:rsid w:val="00DA7F3A"/>
    <w:rsid w:val="00DB0E40"/>
    <w:rsid w:val="00DB0FA3"/>
    <w:rsid w:val="00DB192A"/>
    <w:rsid w:val="00DB257B"/>
    <w:rsid w:val="00DB2A5F"/>
    <w:rsid w:val="00DB302B"/>
    <w:rsid w:val="00DB31EF"/>
    <w:rsid w:val="00DB3D44"/>
    <w:rsid w:val="00DB4832"/>
    <w:rsid w:val="00DB50BE"/>
    <w:rsid w:val="00DB5939"/>
    <w:rsid w:val="00DB59DF"/>
    <w:rsid w:val="00DB6391"/>
    <w:rsid w:val="00DB7AF3"/>
    <w:rsid w:val="00DB7DDA"/>
    <w:rsid w:val="00DC0246"/>
    <w:rsid w:val="00DC0486"/>
    <w:rsid w:val="00DC2DF9"/>
    <w:rsid w:val="00DC3599"/>
    <w:rsid w:val="00DC5BB3"/>
    <w:rsid w:val="00DC5E2A"/>
    <w:rsid w:val="00DC61FE"/>
    <w:rsid w:val="00DC6C80"/>
    <w:rsid w:val="00DC72A0"/>
    <w:rsid w:val="00DD10EC"/>
    <w:rsid w:val="00DD1900"/>
    <w:rsid w:val="00DD2A5E"/>
    <w:rsid w:val="00DD353E"/>
    <w:rsid w:val="00DD384C"/>
    <w:rsid w:val="00DD432E"/>
    <w:rsid w:val="00DD55E3"/>
    <w:rsid w:val="00DD597A"/>
    <w:rsid w:val="00DD5D73"/>
    <w:rsid w:val="00DD75F8"/>
    <w:rsid w:val="00DD7613"/>
    <w:rsid w:val="00DD7D84"/>
    <w:rsid w:val="00DE06AD"/>
    <w:rsid w:val="00DE1BAC"/>
    <w:rsid w:val="00DE2625"/>
    <w:rsid w:val="00DE3F1B"/>
    <w:rsid w:val="00DE4625"/>
    <w:rsid w:val="00DE47B2"/>
    <w:rsid w:val="00DE54E3"/>
    <w:rsid w:val="00DE6663"/>
    <w:rsid w:val="00DE6B07"/>
    <w:rsid w:val="00DE6DB8"/>
    <w:rsid w:val="00DE7795"/>
    <w:rsid w:val="00DE79FE"/>
    <w:rsid w:val="00DE7A0E"/>
    <w:rsid w:val="00DE7C7B"/>
    <w:rsid w:val="00DF170C"/>
    <w:rsid w:val="00DF3641"/>
    <w:rsid w:val="00DF3F8A"/>
    <w:rsid w:val="00DF5343"/>
    <w:rsid w:val="00DF6544"/>
    <w:rsid w:val="00DF6AF7"/>
    <w:rsid w:val="00DF6D86"/>
    <w:rsid w:val="00DF7B86"/>
    <w:rsid w:val="00E00885"/>
    <w:rsid w:val="00E01927"/>
    <w:rsid w:val="00E035F5"/>
    <w:rsid w:val="00E04524"/>
    <w:rsid w:val="00E04D54"/>
    <w:rsid w:val="00E07784"/>
    <w:rsid w:val="00E07E62"/>
    <w:rsid w:val="00E1021F"/>
    <w:rsid w:val="00E10F23"/>
    <w:rsid w:val="00E1158D"/>
    <w:rsid w:val="00E12F1E"/>
    <w:rsid w:val="00E14B72"/>
    <w:rsid w:val="00E1545E"/>
    <w:rsid w:val="00E155EE"/>
    <w:rsid w:val="00E163B3"/>
    <w:rsid w:val="00E16CB2"/>
    <w:rsid w:val="00E16E4C"/>
    <w:rsid w:val="00E20429"/>
    <w:rsid w:val="00E223AC"/>
    <w:rsid w:val="00E22A03"/>
    <w:rsid w:val="00E23501"/>
    <w:rsid w:val="00E23CD8"/>
    <w:rsid w:val="00E26BF8"/>
    <w:rsid w:val="00E26F9A"/>
    <w:rsid w:val="00E26FA7"/>
    <w:rsid w:val="00E27CDD"/>
    <w:rsid w:val="00E30321"/>
    <w:rsid w:val="00E30475"/>
    <w:rsid w:val="00E304DE"/>
    <w:rsid w:val="00E3072A"/>
    <w:rsid w:val="00E3085D"/>
    <w:rsid w:val="00E30DD8"/>
    <w:rsid w:val="00E315B7"/>
    <w:rsid w:val="00E3416D"/>
    <w:rsid w:val="00E34234"/>
    <w:rsid w:val="00E37D45"/>
    <w:rsid w:val="00E41726"/>
    <w:rsid w:val="00E42507"/>
    <w:rsid w:val="00E427C3"/>
    <w:rsid w:val="00E42A7A"/>
    <w:rsid w:val="00E42C67"/>
    <w:rsid w:val="00E433C2"/>
    <w:rsid w:val="00E43669"/>
    <w:rsid w:val="00E44A51"/>
    <w:rsid w:val="00E44A7F"/>
    <w:rsid w:val="00E44DD4"/>
    <w:rsid w:val="00E44F81"/>
    <w:rsid w:val="00E45983"/>
    <w:rsid w:val="00E4694A"/>
    <w:rsid w:val="00E4725A"/>
    <w:rsid w:val="00E504B3"/>
    <w:rsid w:val="00E50679"/>
    <w:rsid w:val="00E510FD"/>
    <w:rsid w:val="00E51D7E"/>
    <w:rsid w:val="00E520B0"/>
    <w:rsid w:val="00E52F9E"/>
    <w:rsid w:val="00E540B0"/>
    <w:rsid w:val="00E546F0"/>
    <w:rsid w:val="00E55048"/>
    <w:rsid w:val="00E5505A"/>
    <w:rsid w:val="00E556C1"/>
    <w:rsid w:val="00E57137"/>
    <w:rsid w:val="00E606FA"/>
    <w:rsid w:val="00E60AF9"/>
    <w:rsid w:val="00E62597"/>
    <w:rsid w:val="00E64471"/>
    <w:rsid w:val="00E65F33"/>
    <w:rsid w:val="00E669EE"/>
    <w:rsid w:val="00E66EE1"/>
    <w:rsid w:val="00E67290"/>
    <w:rsid w:val="00E67AE1"/>
    <w:rsid w:val="00E702B3"/>
    <w:rsid w:val="00E710D7"/>
    <w:rsid w:val="00E7205A"/>
    <w:rsid w:val="00E72851"/>
    <w:rsid w:val="00E7323D"/>
    <w:rsid w:val="00E754A6"/>
    <w:rsid w:val="00E75608"/>
    <w:rsid w:val="00E75631"/>
    <w:rsid w:val="00E76BA6"/>
    <w:rsid w:val="00E80328"/>
    <w:rsid w:val="00E81175"/>
    <w:rsid w:val="00E81394"/>
    <w:rsid w:val="00E818C4"/>
    <w:rsid w:val="00E81B26"/>
    <w:rsid w:val="00E82E17"/>
    <w:rsid w:val="00E83359"/>
    <w:rsid w:val="00E834A1"/>
    <w:rsid w:val="00E84A59"/>
    <w:rsid w:val="00E84EF0"/>
    <w:rsid w:val="00E8643A"/>
    <w:rsid w:val="00E86903"/>
    <w:rsid w:val="00E86B40"/>
    <w:rsid w:val="00E872A0"/>
    <w:rsid w:val="00E8757E"/>
    <w:rsid w:val="00E876D9"/>
    <w:rsid w:val="00E90910"/>
    <w:rsid w:val="00E909F6"/>
    <w:rsid w:val="00E90E2C"/>
    <w:rsid w:val="00E91A7F"/>
    <w:rsid w:val="00E9306F"/>
    <w:rsid w:val="00E939F0"/>
    <w:rsid w:val="00E93F47"/>
    <w:rsid w:val="00E969C1"/>
    <w:rsid w:val="00E976B8"/>
    <w:rsid w:val="00E97F6D"/>
    <w:rsid w:val="00EA1924"/>
    <w:rsid w:val="00EA3B05"/>
    <w:rsid w:val="00EA3BD4"/>
    <w:rsid w:val="00EA3EEE"/>
    <w:rsid w:val="00EA548B"/>
    <w:rsid w:val="00EA5B18"/>
    <w:rsid w:val="00EA67D9"/>
    <w:rsid w:val="00EA693F"/>
    <w:rsid w:val="00EA6FA2"/>
    <w:rsid w:val="00EA7008"/>
    <w:rsid w:val="00EA7EEB"/>
    <w:rsid w:val="00EB02CB"/>
    <w:rsid w:val="00EB0E04"/>
    <w:rsid w:val="00EB0F3F"/>
    <w:rsid w:val="00EB1CA2"/>
    <w:rsid w:val="00EB200B"/>
    <w:rsid w:val="00EB2A94"/>
    <w:rsid w:val="00EB36A6"/>
    <w:rsid w:val="00EB44FD"/>
    <w:rsid w:val="00EB4F33"/>
    <w:rsid w:val="00EB5950"/>
    <w:rsid w:val="00EB5C86"/>
    <w:rsid w:val="00EB7A23"/>
    <w:rsid w:val="00EC1BE3"/>
    <w:rsid w:val="00EC3E86"/>
    <w:rsid w:val="00EC5D14"/>
    <w:rsid w:val="00EC7AE6"/>
    <w:rsid w:val="00ED0116"/>
    <w:rsid w:val="00ED0939"/>
    <w:rsid w:val="00ED0EAF"/>
    <w:rsid w:val="00ED1BD1"/>
    <w:rsid w:val="00ED1C52"/>
    <w:rsid w:val="00ED1C8E"/>
    <w:rsid w:val="00ED20EF"/>
    <w:rsid w:val="00ED26FB"/>
    <w:rsid w:val="00ED4FD8"/>
    <w:rsid w:val="00ED5647"/>
    <w:rsid w:val="00ED63E0"/>
    <w:rsid w:val="00ED6859"/>
    <w:rsid w:val="00ED6B16"/>
    <w:rsid w:val="00ED6FBF"/>
    <w:rsid w:val="00ED73C2"/>
    <w:rsid w:val="00ED7638"/>
    <w:rsid w:val="00EE1C84"/>
    <w:rsid w:val="00EE4580"/>
    <w:rsid w:val="00EE5875"/>
    <w:rsid w:val="00EE6158"/>
    <w:rsid w:val="00EE68FE"/>
    <w:rsid w:val="00EE6B2B"/>
    <w:rsid w:val="00EE790D"/>
    <w:rsid w:val="00EF01F9"/>
    <w:rsid w:val="00EF09CF"/>
    <w:rsid w:val="00EF0C55"/>
    <w:rsid w:val="00EF2182"/>
    <w:rsid w:val="00EF26CC"/>
    <w:rsid w:val="00EF470A"/>
    <w:rsid w:val="00EF4747"/>
    <w:rsid w:val="00EF48F0"/>
    <w:rsid w:val="00EF512A"/>
    <w:rsid w:val="00EF5488"/>
    <w:rsid w:val="00EF62B1"/>
    <w:rsid w:val="00EF663F"/>
    <w:rsid w:val="00EF6C3B"/>
    <w:rsid w:val="00EF79AB"/>
    <w:rsid w:val="00F002AC"/>
    <w:rsid w:val="00F0117F"/>
    <w:rsid w:val="00F01BD4"/>
    <w:rsid w:val="00F01EA6"/>
    <w:rsid w:val="00F02006"/>
    <w:rsid w:val="00F02022"/>
    <w:rsid w:val="00F022C3"/>
    <w:rsid w:val="00F024AF"/>
    <w:rsid w:val="00F02E5C"/>
    <w:rsid w:val="00F03A08"/>
    <w:rsid w:val="00F03F3B"/>
    <w:rsid w:val="00F054BB"/>
    <w:rsid w:val="00F05731"/>
    <w:rsid w:val="00F05854"/>
    <w:rsid w:val="00F0599E"/>
    <w:rsid w:val="00F062DB"/>
    <w:rsid w:val="00F07E5F"/>
    <w:rsid w:val="00F1018F"/>
    <w:rsid w:val="00F109EE"/>
    <w:rsid w:val="00F10E2C"/>
    <w:rsid w:val="00F112A9"/>
    <w:rsid w:val="00F119E4"/>
    <w:rsid w:val="00F121FB"/>
    <w:rsid w:val="00F12455"/>
    <w:rsid w:val="00F128A5"/>
    <w:rsid w:val="00F1405D"/>
    <w:rsid w:val="00F140B1"/>
    <w:rsid w:val="00F150F0"/>
    <w:rsid w:val="00F15187"/>
    <w:rsid w:val="00F15286"/>
    <w:rsid w:val="00F15962"/>
    <w:rsid w:val="00F15B99"/>
    <w:rsid w:val="00F16D02"/>
    <w:rsid w:val="00F176CA"/>
    <w:rsid w:val="00F1784C"/>
    <w:rsid w:val="00F1789A"/>
    <w:rsid w:val="00F17F96"/>
    <w:rsid w:val="00F22B9F"/>
    <w:rsid w:val="00F25C12"/>
    <w:rsid w:val="00F26163"/>
    <w:rsid w:val="00F26F1D"/>
    <w:rsid w:val="00F310EC"/>
    <w:rsid w:val="00F319D6"/>
    <w:rsid w:val="00F325D0"/>
    <w:rsid w:val="00F34803"/>
    <w:rsid w:val="00F349DE"/>
    <w:rsid w:val="00F35B69"/>
    <w:rsid w:val="00F36C62"/>
    <w:rsid w:val="00F36DCC"/>
    <w:rsid w:val="00F36F3E"/>
    <w:rsid w:val="00F416B0"/>
    <w:rsid w:val="00F421A8"/>
    <w:rsid w:val="00F42F27"/>
    <w:rsid w:val="00F430E4"/>
    <w:rsid w:val="00F435A0"/>
    <w:rsid w:val="00F440FD"/>
    <w:rsid w:val="00F44938"/>
    <w:rsid w:val="00F4495A"/>
    <w:rsid w:val="00F4526A"/>
    <w:rsid w:val="00F45DF3"/>
    <w:rsid w:val="00F4612D"/>
    <w:rsid w:val="00F47FDB"/>
    <w:rsid w:val="00F50156"/>
    <w:rsid w:val="00F505AC"/>
    <w:rsid w:val="00F52F69"/>
    <w:rsid w:val="00F5304A"/>
    <w:rsid w:val="00F53487"/>
    <w:rsid w:val="00F53605"/>
    <w:rsid w:val="00F546C1"/>
    <w:rsid w:val="00F54B2E"/>
    <w:rsid w:val="00F568F2"/>
    <w:rsid w:val="00F56DC8"/>
    <w:rsid w:val="00F57D85"/>
    <w:rsid w:val="00F60043"/>
    <w:rsid w:val="00F60FFE"/>
    <w:rsid w:val="00F611C0"/>
    <w:rsid w:val="00F628A5"/>
    <w:rsid w:val="00F63915"/>
    <w:rsid w:val="00F640CB"/>
    <w:rsid w:val="00F64643"/>
    <w:rsid w:val="00F6475B"/>
    <w:rsid w:val="00F64DF1"/>
    <w:rsid w:val="00F65191"/>
    <w:rsid w:val="00F6611F"/>
    <w:rsid w:val="00F66495"/>
    <w:rsid w:val="00F66FA2"/>
    <w:rsid w:val="00F7065D"/>
    <w:rsid w:val="00F70EFF"/>
    <w:rsid w:val="00F71FA3"/>
    <w:rsid w:val="00F72894"/>
    <w:rsid w:val="00F73A4A"/>
    <w:rsid w:val="00F75AED"/>
    <w:rsid w:val="00F75E30"/>
    <w:rsid w:val="00F75ED2"/>
    <w:rsid w:val="00F76CF2"/>
    <w:rsid w:val="00F76FF3"/>
    <w:rsid w:val="00F777F9"/>
    <w:rsid w:val="00F77F94"/>
    <w:rsid w:val="00F8050B"/>
    <w:rsid w:val="00F80E42"/>
    <w:rsid w:val="00F80F6D"/>
    <w:rsid w:val="00F81818"/>
    <w:rsid w:val="00F823D2"/>
    <w:rsid w:val="00F828C0"/>
    <w:rsid w:val="00F83493"/>
    <w:rsid w:val="00F83CA1"/>
    <w:rsid w:val="00F83E6A"/>
    <w:rsid w:val="00F85163"/>
    <w:rsid w:val="00F8677B"/>
    <w:rsid w:val="00F86FF7"/>
    <w:rsid w:val="00F87380"/>
    <w:rsid w:val="00F87895"/>
    <w:rsid w:val="00F87F9C"/>
    <w:rsid w:val="00F90AEB"/>
    <w:rsid w:val="00F91276"/>
    <w:rsid w:val="00F93A5B"/>
    <w:rsid w:val="00F94AA6"/>
    <w:rsid w:val="00F9523B"/>
    <w:rsid w:val="00F97618"/>
    <w:rsid w:val="00F97FF8"/>
    <w:rsid w:val="00FA01B9"/>
    <w:rsid w:val="00FA22CA"/>
    <w:rsid w:val="00FA2923"/>
    <w:rsid w:val="00FA29AB"/>
    <w:rsid w:val="00FA30D8"/>
    <w:rsid w:val="00FA3595"/>
    <w:rsid w:val="00FA368E"/>
    <w:rsid w:val="00FA45DA"/>
    <w:rsid w:val="00FA56DF"/>
    <w:rsid w:val="00FA6372"/>
    <w:rsid w:val="00FA6B3E"/>
    <w:rsid w:val="00FA71C9"/>
    <w:rsid w:val="00FB09D7"/>
    <w:rsid w:val="00FB0E69"/>
    <w:rsid w:val="00FB26D0"/>
    <w:rsid w:val="00FB2A64"/>
    <w:rsid w:val="00FB4500"/>
    <w:rsid w:val="00FB5E1F"/>
    <w:rsid w:val="00FB648E"/>
    <w:rsid w:val="00FB66DD"/>
    <w:rsid w:val="00FB6A68"/>
    <w:rsid w:val="00FB7A04"/>
    <w:rsid w:val="00FC04DA"/>
    <w:rsid w:val="00FC1D4C"/>
    <w:rsid w:val="00FC2FC6"/>
    <w:rsid w:val="00FC4696"/>
    <w:rsid w:val="00FC46C3"/>
    <w:rsid w:val="00FC5C49"/>
    <w:rsid w:val="00FC6B66"/>
    <w:rsid w:val="00FC706A"/>
    <w:rsid w:val="00FC7FC1"/>
    <w:rsid w:val="00FD090D"/>
    <w:rsid w:val="00FD0D19"/>
    <w:rsid w:val="00FD1E61"/>
    <w:rsid w:val="00FD22D0"/>
    <w:rsid w:val="00FD2336"/>
    <w:rsid w:val="00FD61C0"/>
    <w:rsid w:val="00FD64F3"/>
    <w:rsid w:val="00FD66D2"/>
    <w:rsid w:val="00FD6A62"/>
    <w:rsid w:val="00FD6AB5"/>
    <w:rsid w:val="00FD6C85"/>
    <w:rsid w:val="00FD6DC1"/>
    <w:rsid w:val="00FE02ED"/>
    <w:rsid w:val="00FE1672"/>
    <w:rsid w:val="00FE2A55"/>
    <w:rsid w:val="00FE2E51"/>
    <w:rsid w:val="00FE3D13"/>
    <w:rsid w:val="00FE3DE2"/>
    <w:rsid w:val="00FE51DE"/>
    <w:rsid w:val="00FE5F61"/>
    <w:rsid w:val="00FE7048"/>
    <w:rsid w:val="00FE7687"/>
    <w:rsid w:val="00FE7E01"/>
    <w:rsid w:val="00FF0A47"/>
    <w:rsid w:val="00FF11E6"/>
    <w:rsid w:val="00FF1781"/>
    <w:rsid w:val="00FF235E"/>
    <w:rsid w:val="00FF2403"/>
    <w:rsid w:val="00FF2445"/>
    <w:rsid w:val="00FF50A1"/>
    <w:rsid w:val="00FF548D"/>
    <w:rsid w:val="00FF54DD"/>
    <w:rsid w:val="00FF5C9D"/>
    <w:rsid w:val="00FF61C5"/>
    <w:rsid w:val="00FF679A"/>
    <w:rsid w:val="00FF6D07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21D67DEB"/>
  <w15:docId w15:val="{6C301DD7-B474-49E6-AF1E-20F1D2E6F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1545"/>
    <w:pPr>
      <w:overflowPunct w:val="0"/>
      <w:autoSpaceDE w:val="0"/>
      <w:autoSpaceDN w:val="0"/>
      <w:adjustRightInd w:val="0"/>
      <w:spacing w:after="200"/>
      <w:textAlignment w:val="baseline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qFormat/>
    <w:rsid w:val="0043293C"/>
    <w:pPr>
      <w:keepNext/>
      <w:keepLines/>
      <w:pageBreakBefore/>
      <w:numPr>
        <w:numId w:val="2"/>
      </w:numPr>
      <w:spacing w:after="320" w:line="-360" w:lineRule="auto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rsid w:val="0043293C"/>
    <w:pPr>
      <w:keepNext/>
      <w:keepLines/>
      <w:numPr>
        <w:ilvl w:val="1"/>
        <w:numId w:val="2"/>
      </w:numPr>
      <w:spacing w:before="120" w:line="300" w:lineRule="exact"/>
      <w:outlineLvl w:val="1"/>
    </w:pPr>
    <w:rPr>
      <w:b/>
      <w:sz w:val="24"/>
    </w:rPr>
  </w:style>
  <w:style w:type="paragraph" w:styleId="Heading3">
    <w:name w:val="heading 3"/>
    <w:basedOn w:val="Heading2"/>
    <w:next w:val="Normal"/>
    <w:link w:val="Heading3Char"/>
    <w:qFormat/>
    <w:rsid w:val="0043293C"/>
    <w:pPr>
      <w:numPr>
        <w:ilvl w:val="2"/>
      </w:numPr>
      <w:outlineLvl w:val="2"/>
    </w:pPr>
    <w:rPr>
      <w:sz w:val="20"/>
    </w:rPr>
  </w:style>
  <w:style w:type="paragraph" w:styleId="Heading4">
    <w:name w:val="heading 4"/>
    <w:basedOn w:val="Normal"/>
    <w:next w:val="Normal"/>
    <w:qFormat/>
    <w:rsid w:val="0043293C"/>
    <w:pPr>
      <w:keepLines/>
      <w:numPr>
        <w:ilvl w:val="3"/>
        <w:numId w:val="2"/>
      </w:numPr>
      <w:spacing w:line="260" w:lineRule="exact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43293C"/>
    <w:pPr>
      <w:keepNext/>
      <w:keepLines/>
      <w:numPr>
        <w:ilvl w:val="4"/>
        <w:numId w:val="2"/>
      </w:numPr>
      <w:spacing w:after="160" w:line="260" w:lineRule="exact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43293C"/>
    <w:pPr>
      <w:numPr>
        <w:ilvl w:val="5"/>
        <w:numId w:val="3"/>
      </w:numPr>
      <w:spacing w:line="260" w:lineRule="exact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43293C"/>
    <w:pPr>
      <w:overflowPunct/>
      <w:autoSpaceDE/>
      <w:autoSpaceDN/>
      <w:adjustRightInd/>
      <w:spacing w:before="240" w:after="60"/>
      <w:textAlignment w:val="auto"/>
      <w:outlineLvl w:val="6"/>
    </w:pPr>
  </w:style>
  <w:style w:type="paragraph" w:styleId="Heading8">
    <w:name w:val="heading 8"/>
    <w:basedOn w:val="Normal"/>
    <w:next w:val="Normal"/>
    <w:qFormat/>
    <w:rsid w:val="0043293C"/>
    <w:pPr>
      <w:overflowPunct/>
      <w:autoSpaceDE/>
      <w:autoSpaceDN/>
      <w:adjustRightInd/>
      <w:spacing w:before="240" w:after="60"/>
      <w:textAlignment w:val="auto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43293C"/>
    <w:pPr>
      <w:overflowPunct/>
      <w:autoSpaceDE/>
      <w:autoSpaceDN/>
      <w:adjustRightInd/>
      <w:spacing w:before="240" w:after="60"/>
      <w:textAlignment w:val="auto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3293C"/>
    <w:pPr>
      <w:pBdr>
        <w:bottom w:val="single" w:sz="18" w:space="1" w:color="324099"/>
      </w:pBdr>
      <w:tabs>
        <w:tab w:val="center" w:pos="4820"/>
        <w:tab w:val="right" w:pos="9639"/>
      </w:tabs>
    </w:pPr>
  </w:style>
  <w:style w:type="paragraph" w:styleId="Footer">
    <w:name w:val="footer"/>
    <w:basedOn w:val="Normal"/>
    <w:link w:val="FooterChar"/>
    <w:uiPriority w:val="99"/>
    <w:rsid w:val="0043293C"/>
    <w:pPr>
      <w:pBdr>
        <w:top w:val="single" w:sz="18" w:space="1" w:color="324099"/>
      </w:pBdr>
      <w:tabs>
        <w:tab w:val="center" w:pos="4820"/>
        <w:tab w:val="right" w:pos="9639"/>
      </w:tabs>
      <w:spacing w:after="0"/>
    </w:pPr>
    <w:rPr>
      <w:sz w:val="18"/>
    </w:rPr>
  </w:style>
  <w:style w:type="paragraph" w:customStyle="1" w:styleId="Bit">
    <w:name w:val="Bit"/>
    <w:basedOn w:val="Normal"/>
    <w:rsid w:val="0043293C"/>
    <w:pPr>
      <w:widowControl w:val="0"/>
      <w:spacing w:after="0"/>
    </w:pPr>
    <w:rPr>
      <w:rFonts w:eastAsia="MS Mincho"/>
      <w:color w:val="FFFFFF"/>
      <w:sz w:val="116"/>
      <w:lang w:eastAsia="ja-JP"/>
    </w:rPr>
  </w:style>
  <w:style w:type="paragraph" w:customStyle="1" w:styleId="box">
    <w:name w:val="box"/>
    <w:basedOn w:val="Normal"/>
    <w:rsid w:val="0043293C"/>
    <w:pPr>
      <w:keepNext/>
      <w:keepLines/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100" w:after="60" w:line="260" w:lineRule="auto"/>
      <w:jc w:val="center"/>
    </w:pPr>
    <w:rPr>
      <w:noProof/>
      <w:sz w:val="18"/>
    </w:rPr>
  </w:style>
  <w:style w:type="paragraph" w:customStyle="1" w:styleId="boxb">
    <w:name w:val="boxb"/>
    <w:basedOn w:val="box"/>
    <w:rsid w:val="0043293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cautionhead">
    <w:name w:val="caution head"/>
    <w:basedOn w:val="Normal"/>
    <w:next w:val="Normal"/>
    <w:rsid w:val="0043293C"/>
    <w:pPr>
      <w:pBdr>
        <w:top w:val="single" w:sz="6" w:space="3" w:color="auto"/>
        <w:left w:val="single" w:sz="6" w:space="3" w:color="auto"/>
        <w:bottom w:val="single" w:sz="6" w:space="3" w:color="auto"/>
        <w:right w:val="single" w:sz="6" w:space="3" w:color="auto"/>
      </w:pBdr>
      <w:jc w:val="center"/>
    </w:pPr>
    <w:rPr>
      <w:b/>
    </w:rPr>
  </w:style>
  <w:style w:type="paragraph" w:customStyle="1" w:styleId="cautionitem">
    <w:name w:val="caution item"/>
    <w:basedOn w:val="cautionhead"/>
    <w:rsid w:val="0043293C"/>
    <w:rPr>
      <w:b w:val="0"/>
      <w:sz w:val="18"/>
    </w:rPr>
  </w:style>
  <w:style w:type="paragraph" w:customStyle="1" w:styleId="code">
    <w:name w:val="code"/>
    <w:basedOn w:val="Normal"/>
    <w:rsid w:val="0043293C"/>
    <w:pPr>
      <w:keepNext/>
      <w:keepLines/>
      <w:tabs>
        <w:tab w:val="left" w:pos="540"/>
        <w:tab w:val="left" w:pos="900"/>
        <w:tab w:val="left" w:pos="1260"/>
        <w:tab w:val="left" w:pos="1620"/>
        <w:tab w:val="left" w:pos="1980"/>
        <w:tab w:val="left" w:pos="2340"/>
        <w:tab w:val="left" w:pos="2700"/>
      </w:tabs>
      <w:spacing w:before="20" w:after="60" w:line="-220" w:lineRule="auto"/>
      <w:ind w:left="180"/>
    </w:pPr>
    <w:rPr>
      <w:rFonts w:ascii="Courier New" w:hAnsi="Courier New"/>
      <w:sz w:val="18"/>
    </w:rPr>
  </w:style>
  <w:style w:type="paragraph" w:customStyle="1" w:styleId="colophon">
    <w:name w:val="colophon"/>
    <w:basedOn w:val="Normal"/>
    <w:rsid w:val="0043293C"/>
    <w:pPr>
      <w:widowControl w:val="0"/>
      <w:tabs>
        <w:tab w:val="left" w:pos="1701"/>
      </w:tabs>
      <w:spacing w:before="60" w:after="0"/>
      <w:ind w:left="57"/>
    </w:pPr>
    <w:rPr>
      <w:rFonts w:eastAsia="MS Mincho"/>
      <w:lang w:eastAsia="ja-JP"/>
    </w:rPr>
  </w:style>
  <w:style w:type="paragraph" w:customStyle="1" w:styleId="colophontitle">
    <w:name w:val="colophon_title"/>
    <w:rsid w:val="0043293C"/>
    <w:pPr>
      <w:spacing w:line="260" w:lineRule="exact"/>
      <w:ind w:left="57"/>
    </w:pPr>
    <w:rPr>
      <w:rFonts w:ascii="Arial" w:eastAsia="MS Mincho" w:hAnsi="Arial"/>
      <w:b/>
      <w:sz w:val="24"/>
    </w:rPr>
  </w:style>
  <w:style w:type="character" w:styleId="CommentReference">
    <w:name w:val="annotation reference"/>
    <w:basedOn w:val="DefaultParagraphFont"/>
    <w:semiHidden/>
    <w:rsid w:val="0043293C"/>
    <w:rPr>
      <w:sz w:val="18"/>
      <w:szCs w:val="18"/>
    </w:rPr>
  </w:style>
  <w:style w:type="paragraph" w:customStyle="1" w:styleId="copyright">
    <w:name w:val="copyright"/>
    <w:rsid w:val="0043293C"/>
    <w:pPr>
      <w:spacing w:before="60"/>
      <w:jc w:val="center"/>
    </w:pPr>
    <w:rPr>
      <w:rFonts w:ascii="Arial" w:eastAsia="MS Mincho" w:hAnsi="Arial" w:cs="Arial"/>
      <w:sz w:val="18"/>
    </w:rPr>
  </w:style>
  <w:style w:type="paragraph" w:styleId="Date">
    <w:name w:val="Date"/>
    <w:basedOn w:val="Normal"/>
    <w:next w:val="Normal"/>
    <w:rsid w:val="0043293C"/>
    <w:pPr>
      <w:widowControl w:val="0"/>
      <w:spacing w:after="0" w:line="320" w:lineRule="exact"/>
    </w:pPr>
    <w:rPr>
      <w:rFonts w:eastAsia="MS Mincho"/>
      <w:sz w:val="32"/>
      <w:lang w:eastAsia="ja-JP"/>
    </w:rPr>
  </w:style>
  <w:style w:type="paragraph" w:customStyle="1" w:styleId="equation">
    <w:name w:val="equation"/>
    <w:basedOn w:val="Normal"/>
    <w:rsid w:val="0043293C"/>
    <w:pPr>
      <w:keepLines/>
      <w:spacing w:line="260" w:lineRule="auto"/>
      <w:ind w:left="720"/>
    </w:pPr>
    <w:rPr>
      <w:sz w:val="18"/>
    </w:rPr>
  </w:style>
  <w:style w:type="paragraph" w:customStyle="1" w:styleId="figuretitle">
    <w:name w:val="figure title"/>
    <w:basedOn w:val="Heading4"/>
    <w:next w:val="Normal"/>
    <w:rsid w:val="0043293C"/>
    <w:pPr>
      <w:numPr>
        <w:ilvl w:val="0"/>
        <w:numId w:val="0"/>
      </w:numPr>
      <w:jc w:val="center"/>
      <w:outlineLvl w:val="9"/>
    </w:pPr>
  </w:style>
  <w:style w:type="paragraph" w:styleId="Index1">
    <w:name w:val="index 1"/>
    <w:basedOn w:val="Normal"/>
    <w:next w:val="Normal"/>
    <w:autoRedefine/>
    <w:semiHidden/>
    <w:rsid w:val="00747BA2"/>
    <w:pPr>
      <w:tabs>
        <w:tab w:val="right" w:leader="dot" w:pos="4500"/>
      </w:tabs>
      <w:overflowPunct/>
      <w:autoSpaceDE/>
      <w:autoSpaceDN/>
      <w:adjustRightInd/>
      <w:spacing w:after="0" w:line="259" w:lineRule="exact"/>
      <w:textAlignment w:val="auto"/>
    </w:pPr>
    <w:rPr>
      <w:rFonts w:eastAsia="MS Mincho"/>
    </w:rPr>
  </w:style>
  <w:style w:type="paragraph" w:styleId="Index2">
    <w:name w:val="index 2"/>
    <w:basedOn w:val="Normal"/>
    <w:next w:val="Normal"/>
    <w:autoRedefine/>
    <w:semiHidden/>
    <w:rsid w:val="00747BA2"/>
    <w:pPr>
      <w:tabs>
        <w:tab w:val="right" w:leader="dot" w:pos="4502"/>
      </w:tabs>
      <w:overflowPunct/>
      <w:autoSpaceDE/>
      <w:autoSpaceDN/>
      <w:adjustRightInd/>
      <w:spacing w:after="0" w:line="-259" w:lineRule="auto"/>
      <w:ind w:left="200"/>
      <w:textAlignment w:val="auto"/>
    </w:pPr>
    <w:rPr>
      <w:rFonts w:eastAsia="MS Mincho"/>
    </w:rPr>
  </w:style>
  <w:style w:type="paragraph" w:styleId="IndexHeading">
    <w:name w:val="index heading"/>
    <w:basedOn w:val="Normal"/>
    <w:next w:val="Index1"/>
    <w:semiHidden/>
    <w:rsid w:val="00747BA2"/>
    <w:pPr>
      <w:overflowPunct/>
      <w:autoSpaceDE/>
      <w:autoSpaceDN/>
      <w:adjustRightInd/>
      <w:spacing w:after="0" w:line="260" w:lineRule="atLeast"/>
      <w:textAlignment w:val="auto"/>
    </w:pPr>
    <w:rPr>
      <w:rFonts w:eastAsia="MS Mincho"/>
      <w:b/>
      <w:sz w:val="24"/>
    </w:rPr>
  </w:style>
  <w:style w:type="paragraph" w:customStyle="1" w:styleId="Level1cont">
    <w:name w:val="Level 1 cont"/>
    <w:basedOn w:val="Normal"/>
    <w:rsid w:val="0043293C"/>
    <w:pPr>
      <w:keepLines/>
      <w:spacing w:after="40"/>
      <w:ind w:left="288"/>
    </w:pPr>
  </w:style>
  <w:style w:type="paragraph" w:customStyle="1" w:styleId="Level1contend">
    <w:name w:val="Level 1 cont end"/>
    <w:basedOn w:val="Level1cont"/>
    <w:next w:val="Normal"/>
    <w:rsid w:val="0043293C"/>
    <w:pPr>
      <w:overflowPunct/>
      <w:autoSpaceDE/>
      <w:autoSpaceDN/>
      <w:adjustRightInd/>
      <w:spacing w:after="200" w:line="260" w:lineRule="atLeast"/>
      <w:textAlignment w:val="auto"/>
    </w:pPr>
    <w:rPr>
      <w:rFonts w:eastAsia="MS Mincho"/>
    </w:rPr>
  </w:style>
  <w:style w:type="paragraph" w:customStyle="1" w:styleId="Level1ordered">
    <w:name w:val="Level 1 ordered"/>
    <w:basedOn w:val="Normal"/>
    <w:rsid w:val="0043293C"/>
    <w:pPr>
      <w:spacing w:after="40" w:line="260" w:lineRule="exact"/>
      <w:ind w:left="288" w:hanging="288"/>
    </w:pPr>
  </w:style>
  <w:style w:type="paragraph" w:customStyle="1" w:styleId="Level1unordered">
    <w:name w:val="Level 1 unordered"/>
    <w:basedOn w:val="Level1ordered"/>
    <w:rsid w:val="0043293C"/>
    <w:pPr>
      <w:numPr>
        <w:numId w:val="4"/>
      </w:numPr>
    </w:pPr>
  </w:style>
  <w:style w:type="paragraph" w:customStyle="1" w:styleId="Level2cont">
    <w:name w:val="Level 2 cont"/>
    <w:basedOn w:val="Level1cont"/>
    <w:rsid w:val="0043293C"/>
    <w:pPr>
      <w:ind w:left="576"/>
    </w:pPr>
  </w:style>
  <w:style w:type="paragraph" w:customStyle="1" w:styleId="Level2contend">
    <w:name w:val="Level 2 cont end"/>
    <w:basedOn w:val="Level2cont"/>
    <w:next w:val="Normal"/>
    <w:rsid w:val="0043293C"/>
    <w:pPr>
      <w:overflowPunct/>
      <w:autoSpaceDE/>
      <w:autoSpaceDN/>
      <w:adjustRightInd/>
      <w:spacing w:after="200" w:line="260" w:lineRule="atLeast"/>
      <w:textAlignment w:val="auto"/>
    </w:pPr>
    <w:rPr>
      <w:rFonts w:eastAsia="MS Mincho"/>
    </w:rPr>
  </w:style>
  <w:style w:type="paragraph" w:customStyle="1" w:styleId="Level2ordered">
    <w:name w:val="Level 2 ordered"/>
    <w:basedOn w:val="Normal"/>
    <w:rsid w:val="0043293C"/>
    <w:pPr>
      <w:spacing w:after="40" w:line="260" w:lineRule="exact"/>
      <w:ind w:left="576" w:hanging="288"/>
    </w:pPr>
  </w:style>
  <w:style w:type="paragraph" w:customStyle="1" w:styleId="Level2unordered">
    <w:name w:val="Level 2 unordered"/>
    <w:basedOn w:val="Level1unordered"/>
    <w:rsid w:val="0043293C"/>
    <w:pPr>
      <w:keepLines/>
      <w:numPr>
        <w:numId w:val="5"/>
      </w:numPr>
    </w:pPr>
  </w:style>
  <w:style w:type="paragraph" w:customStyle="1" w:styleId="Level3cont">
    <w:name w:val="Level 3 cont"/>
    <w:basedOn w:val="Level2cont"/>
    <w:rsid w:val="0043293C"/>
    <w:pPr>
      <w:ind w:left="864"/>
    </w:pPr>
  </w:style>
  <w:style w:type="paragraph" w:customStyle="1" w:styleId="Level3contend">
    <w:name w:val="Level 3 cont end"/>
    <w:basedOn w:val="Level3cont"/>
    <w:next w:val="Normal"/>
    <w:rsid w:val="0043293C"/>
    <w:pPr>
      <w:overflowPunct/>
      <w:autoSpaceDE/>
      <w:autoSpaceDN/>
      <w:adjustRightInd/>
      <w:spacing w:after="200" w:line="260" w:lineRule="atLeast"/>
      <w:textAlignment w:val="auto"/>
    </w:pPr>
    <w:rPr>
      <w:rFonts w:eastAsia="MS Mincho"/>
    </w:rPr>
  </w:style>
  <w:style w:type="paragraph" w:customStyle="1" w:styleId="Level3ordered">
    <w:name w:val="Level 3 ordered"/>
    <w:basedOn w:val="Normal"/>
    <w:rsid w:val="0043293C"/>
    <w:pPr>
      <w:spacing w:after="40" w:line="260" w:lineRule="exact"/>
      <w:ind w:left="864" w:hanging="288"/>
    </w:pPr>
  </w:style>
  <w:style w:type="paragraph" w:customStyle="1" w:styleId="Level3unordered">
    <w:name w:val="Level 3 unordered"/>
    <w:basedOn w:val="Level2unordered"/>
    <w:rsid w:val="0043293C"/>
    <w:pPr>
      <w:numPr>
        <w:numId w:val="0"/>
      </w:numPr>
    </w:pPr>
  </w:style>
  <w:style w:type="paragraph" w:customStyle="1" w:styleId="tablebody">
    <w:name w:val="table body"/>
    <w:aliases w:val="tb"/>
    <w:basedOn w:val="Normal"/>
    <w:link w:val="tablebodyChar"/>
    <w:rsid w:val="0043293C"/>
    <w:pPr>
      <w:keepNext/>
      <w:keepLines/>
      <w:spacing w:before="20" w:after="60" w:line="220" w:lineRule="exact"/>
      <w:ind w:left="57" w:right="57"/>
    </w:pPr>
    <w:rPr>
      <w:sz w:val="18"/>
    </w:rPr>
  </w:style>
  <w:style w:type="paragraph" w:customStyle="1" w:styleId="tableend">
    <w:name w:val="table end"/>
    <w:basedOn w:val="tablebody"/>
    <w:next w:val="Normal"/>
    <w:rsid w:val="0043293C"/>
    <w:pPr>
      <w:keepNext w:val="0"/>
    </w:pPr>
  </w:style>
  <w:style w:type="paragraph" w:customStyle="1" w:styleId="listend">
    <w:name w:val="list end"/>
    <w:basedOn w:val="tableend"/>
    <w:next w:val="Normal"/>
    <w:rsid w:val="0043293C"/>
    <w:pPr>
      <w:keepLines w:val="0"/>
      <w:spacing w:before="0" w:after="0" w:line="160" w:lineRule="exact"/>
      <w:jc w:val="both"/>
    </w:pPr>
    <w:rPr>
      <w:rFonts w:ascii="Times New Roman" w:hAnsi="Times New Roman"/>
    </w:rPr>
  </w:style>
  <w:style w:type="paragraph" w:customStyle="1" w:styleId="note">
    <w:name w:val="note"/>
    <w:basedOn w:val="Normal"/>
    <w:next w:val="Normal"/>
    <w:rsid w:val="0043293C"/>
    <w:pPr>
      <w:ind w:left="640" w:hanging="640"/>
    </w:pPr>
  </w:style>
  <w:style w:type="paragraph" w:customStyle="1" w:styleId="notenumber">
    <w:name w:val="note number"/>
    <w:basedOn w:val="Normal"/>
    <w:rsid w:val="0043293C"/>
    <w:pPr>
      <w:tabs>
        <w:tab w:val="left" w:pos="620"/>
      </w:tabs>
      <w:spacing w:after="40"/>
      <w:ind w:left="900" w:hanging="900"/>
    </w:pPr>
  </w:style>
  <w:style w:type="paragraph" w:customStyle="1" w:styleId="notenumbercont">
    <w:name w:val="note number cont"/>
    <w:basedOn w:val="notenumber"/>
    <w:rsid w:val="0043293C"/>
    <w:pPr>
      <w:tabs>
        <w:tab w:val="clear" w:pos="620"/>
      </w:tabs>
      <w:ind w:firstLine="0"/>
      <w:jc w:val="both"/>
    </w:pPr>
  </w:style>
  <w:style w:type="character" w:styleId="PageNumber">
    <w:name w:val="page number"/>
    <w:basedOn w:val="DefaultParagraphFont"/>
    <w:rsid w:val="0043293C"/>
    <w:rPr>
      <w:rFonts w:ascii="Arial" w:hAnsi="Arial"/>
    </w:rPr>
  </w:style>
  <w:style w:type="paragraph" w:customStyle="1" w:styleId="RNumber">
    <w:name w:val="R_Number"/>
    <w:basedOn w:val="Normal"/>
    <w:rsid w:val="0043293C"/>
    <w:pPr>
      <w:widowControl w:val="0"/>
      <w:spacing w:after="0"/>
      <w:jc w:val="right"/>
    </w:pPr>
    <w:rPr>
      <w:rFonts w:eastAsia="MS Mincho"/>
      <w:sz w:val="18"/>
      <w:lang w:eastAsia="ja-JP"/>
    </w:rPr>
  </w:style>
  <w:style w:type="paragraph" w:customStyle="1" w:styleId="Space">
    <w:name w:val="Space"/>
    <w:aliases w:val="sp"/>
    <w:basedOn w:val="tableend"/>
    <w:next w:val="Normal"/>
    <w:autoRedefine/>
    <w:rsid w:val="0043293C"/>
    <w:pPr>
      <w:keepLines w:val="0"/>
      <w:spacing w:before="0" w:after="0" w:line="240" w:lineRule="auto"/>
    </w:pPr>
    <w:rPr>
      <w:color w:val="0000FF"/>
    </w:rPr>
  </w:style>
  <w:style w:type="paragraph" w:customStyle="1" w:styleId="table1cont">
    <w:name w:val="table 1 cont"/>
    <w:basedOn w:val="tablebody"/>
    <w:rsid w:val="0043293C"/>
    <w:pPr>
      <w:spacing w:after="40"/>
      <w:ind w:left="346"/>
    </w:pPr>
  </w:style>
  <w:style w:type="paragraph" w:customStyle="1" w:styleId="table1unordered">
    <w:name w:val="table 1 unordered"/>
    <w:basedOn w:val="Level1unordered"/>
    <w:rsid w:val="0043293C"/>
    <w:pPr>
      <w:numPr>
        <w:numId w:val="6"/>
      </w:numPr>
      <w:ind w:right="57"/>
    </w:pPr>
    <w:rPr>
      <w:sz w:val="18"/>
    </w:rPr>
  </w:style>
  <w:style w:type="paragraph" w:customStyle="1" w:styleId="table1ordered">
    <w:name w:val="table 1 ordered"/>
    <w:basedOn w:val="table1unordered"/>
    <w:rsid w:val="0043293C"/>
  </w:style>
  <w:style w:type="paragraph" w:customStyle="1" w:styleId="table2unordered">
    <w:name w:val="table 2 unordered"/>
    <w:basedOn w:val="table1unordered"/>
    <w:rsid w:val="0043293C"/>
    <w:pPr>
      <w:numPr>
        <w:numId w:val="7"/>
      </w:numPr>
    </w:pPr>
  </w:style>
  <w:style w:type="paragraph" w:customStyle="1" w:styleId="table2cont">
    <w:name w:val="table 2 cont"/>
    <w:basedOn w:val="table2unordered"/>
    <w:rsid w:val="0043293C"/>
    <w:pPr>
      <w:ind w:left="578"/>
    </w:pPr>
  </w:style>
  <w:style w:type="paragraph" w:customStyle="1" w:styleId="table2ordered">
    <w:name w:val="table 2 ordered"/>
    <w:basedOn w:val="table2unordered"/>
    <w:rsid w:val="0043293C"/>
    <w:pPr>
      <w:ind w:left="578"/>
    </w:pPr>
  </w:style>
  <w:style w:type="paragraph" w:customStyle="1" w:styleId="tablecondition">
    <w:name w:val="table condition"/>
    <w:basedOn w:val="Normal"/>
    <w:rsid w:val="0043293C"/>
    <w:pPr>
      <w:keepNext/>
      <w:spacing w:line="260" w:lineRule="exact"/>
    </w:pPr>
  </w:style>
  <w:style w:type="paragraph" w:customStyle="1" w:styleId="tablecontinued">
    <w:name w:val="table continued"/>
    <w:basedOn w:val="Heading5"/>
    <w:next w:val="Normal"/>
    <w:rsid w:val="0043293C"/>
    <w:pPr>
      <w:numPr>
        <w:ilvl w:val="0"/>
        <w:numId w:val="0"/>
      </w:numPr>
      <w:outlineLvl w:val="9"/>
    </w:pPr>
  </w:style>
  <w:style w:type="paragraph" w:customStyle="1" w:styleId="tablehead">
    <w:name w:val="table head"/>
    <w:basedOn w:val="tablebody"/>
    <w:next w:val="tablebody"/>
    <w:rsid w:val="0043293C"/>
    <w:pPr>
      <w:jc w:val="center"/>
    </w:pPr>
    <w:rPr>
      <w:b/>
    </w:rPr>
  </w:style>
  <w:style w:type="paragraph" w:customStyle="1" w:styleId="tablenote">
    <w:name w:val="table note"/>
    <w:basedOn w:val="tablebody"/>
    <w:next w:val="tableend"/>
    <w:rsid w:val="0043293C"/>
    <w:pPr>
      <w:spacing w:before="0" w:after="40"/>
      <w:ind w:left="600" w:hanging="600"/>
    </w:pPr>
  </w:style>
  <w:style w:type="paragraph" w:customStyle="1" w:styleId="tablenumbernote">
    <w:name w:val="table number note"/>
    <w:basedOn w:val="tablenote"/>
    <w:rsid w:val="0043293C"/>
    <w:pPr>
      <w:tabs>
        <w:tab w:val="left" w:pos="640"/>
      </w:tabs>
      <w:ind w:left="920" w:hanging="920"/>
    </w:pPr>
  </w:style>
  <w:style w:type="paragraph" w:customStyle="1" w:styleId="tablenumbernotecont">
    <w:name w:val="table number note cont"/>
    <w:basedOn w:val="tablenumbernote"/>
    <w:rsid w:val="0043293C"/>
    <w:pPr>
      <w:ind w:hanging="20"/>
    </w:pPr>
  </w:style>
  <w:style w:type="paragraph" w:customStyle="1" w:styleId="TableofContents">
    <w:name w:val="Table of Contents"/>
    <w:basedOn w:val="Heading1"/>
    <w:rsid w:val="0043293C"/>
    <w:pPr>
      <w:numPr>
        <w:numId w:val="0"/>
      </w:numPr>
      <w:jc w:val="center"/>
      <w:outlineLvl w:val="9"/>
    </w:pPr>
    <w:rPr>
      <w:b w:val="0"/>
    </w:rPr>
  </w:style>
  <w:style w:type="paragraph" w:styleId="TableofFigures">
    <w:name w:val="table of figures"/>
    <w:basedOn w:val="Normal"/>
    <w:next w:val="Normal"/>
    <w:uiPriority w:val="99"/>
    <w:rsid w:val="0043293C"/>
    <w:pPr>
      <w:tabs>
        <w:tab w:val="right" w:leader="dot" w:pos="9752"/>
      </w:tabs>
      <w:overflowPunct/>
      <w:autoSpaceDE/>
      <w:autoSpaceDN/>
      <w:adjustRightInd/>
      <w:spacing w:after="0"/>
      <w:ind w:left="400" w:hanging="400"/>
      <w:textAlignment w:val="auto"/>
    </w:pPr>
    <w:rPr>
      <w:b/>
    </w:rPr>
  </w:style>
  <w:style w:type="paragraph" w:customStyle="1" w:styleId="tabletitle">
    <w:name w:val="table title"/>
    <w:basedOn w:val="Heading5"/>
    <w:rsid w:val="0043293C"/>
    <w:pPr>
      <w:numPr>
        <w:ilvl w:val="0"/>
        <w:numId w:val="0"/>
      </w:numPr>
      <w:ind w:left="1077" w:hanging="1077"/>
      <w:outlineLvl w:val="9"/>
    </w:pPr>
  </w:style>
  <w:style w:type="paragraph" w:styleId="Title">
    <w:name w:val="Title"/>
    <w:basedOn w:val="Normal"/>
    <w:qFormat/>
    <w:rsid w:val="0043293C"/>
    <w:pPr>
      <w:widowControl w:val="0"/>
      <w:spacing w:before="60" w:after="60" w:line="480" w:lineRule="auto"/>
      <w:jc w:val="center"/>
      <w:outlineLvl w:val="0"/>
    </w:pPr>
    <w:rPr>
      <w:rFonts w:eastAsia="MS Mincho" w:cs="Arial"/>
      <w:bCs/>
      <w:kern w:val="28"/>
      <w:sz w:val="76"/>
      <w:szCs w:val="32"/>
      <w:lang w:eastAsia="ja-JP"/>
    </w:rPr>
  </w:style>
  <w:style w:type="paragraph" w:styleId="TOC1">
    <w:name w:val="toc 1"/>
    <w:aliases w:val="t1"/>
    <w:basedOn w:val="Normal"/>
    <w:next w:val="TOC2"/>
    <w:uiPriority w:val="39"/>
    <w:rsid w:val="0043293C"/>
    <w:pPr>
      <w:keepNext/>
      <w:keepLines/>
      <w:tabs>
        <w:tab w:val="left" w:pos="595"/>
        <w:tab w:val="right" w:leader="dot" w:pos="9752"/>
      </w:tabs>
      <w:spacing w:before="260" w:after="0"/>
    </w:pPr>
    <w:rPr>
      <w:sz w:val="24"/>
    </w:rPr>
  </w:style>
  <w:style w:type="paragraph" w:styleId="TOC2">
    <w:name w:val="toc 2"/>
    <w:aliases w:val="t2"/>
    <w:basedOn w:val="TOC1"/>
    <w:next w:val="TOC3"/>
    <w:uiPriority w:val="39"/>
    <w:rsid w:val="0043293C"/>
    <w:pPr>
      <w:spacing w:before="0"/>
    </w:pPr>
    <w:rPr>
      <w:sz w:val="20"/>
    </w:rPr>
  </w:style>
  <w:style w:type="paragraph" w:styleId="TOC3">
    <w:name w:val="toc 3"/>
    <w:aliases w:val="t3"/>
    <w:basedOn w:val="TOC1"/>
    <w:next w:val="TOC4"/>
    <w:uiPriority w:val="39"/>
    <w:rsid w:val="0043293C"/>
    <w:pPr>
      <w:tabs>
        <w:tab w:val="clear" w:pos="595"/>
        <w:tab w:val="left" w:pos="284"/>
        <w:tab w:val="left" w:pos="1134"/>
      </w:tabs>
      <w:spacing w:before="0" w:line="260" w:lineRule="exact"/>
      <w:ind w:left="284"/>
    </w:pPr>
    <w:rPr>
      <w:sz w:val="20"/>
    </w:rPr>
  </w:style>
  <w:style w:type="paragraph" w:styleId="TOC4">
    <w:name w:val="toc 4"/>
    <w:aliases w:val="t4"/>
    <w:basedOn w:val="TOC1"/>
    <w:uiPriority w:val="39"/>
    <w:rsid w:val="0043293C"/>
    <w:pPr>
      <w:tabs>
        <w:tab w:val="clear" w:pos="595"/>
        <w:tab w:val="left" w:pos="799"/>
        <w:tab w:val="left" w:pos="1797"/>
      </w:tabs>
      <w:spacing w:before="0" w:line="260" w:lineRule="exact"/>
      <w:ind w:left="799"/>
    </w:pPr>
    <w:rPr>
      <w:sz w:val="20"/>
    </w:rPr>
  </w:style>
  <w:style w:type="paragraph" w:styleId="TOC5">
    <w:name w:val="toc 5"/>
    <w:basedOn w:val="TOC4"/>
    <w:semiHidden/>
    <w:rsid w:val="0043293C"/>
  </w:style>
  <w:style w:type="paragraph" w:styleId="TOC6">
    <w:name w:val="toc 6"/>
    <w:basedOn w:val="Normal"/>
    <w:next w:val="Normal"/>
    <w:semiHidden/>
    <w:rsid w:val="0043293C"/>
    <w:pPr>
      <w:tabs>
        <w:tab w:val="right" w:pos="7920"/>
      </w:tabs>
      <w:spacing w:after="0"/>
      <w:ind w:left="1000"/>
    </w:pPr>
  </w:style>
  <w:style w:type="paragraph" w:styleId="TOC7">
    <w:name w:val="toc 7"/>
    <w:basedOn w:val="Normal"/>
    <w:next w:val="Normal"/>
    <w:semiHidden/>
    <w:rsid w:val="0043293C"/>
    <w:pPr>
      <w:tabs>
        <w:tab w:val="right" w:pos="7920"/>
      </w:tabs>
      <w:spacing w:after="0"/>
      <w:ind w:left="1200"/>
    </w:pPr>
  </w:style>
  <w:style w:type="paragraph" w:styleId="TOC8">
    <w:name w:val="toc 8"/>
    <w:basedOn w:val="Normal"/>
    <w:next w:val="Normal"/>
    <w:semiHidden/>
    <w:rsid w:val="0043293C"/>
    <w:pPr>
      <w:tabs>
        <w:tab w:val="right" w:pos="7920"/>
      </w:tabs>
      <w:spacing w:after="0"/>
      <w:ind w:left="1400"/>
    </w:pPr>
  </w:style>
  <w:style w:type="paragraph" w:styleId="TOC9">
    <w:name w:val="toc 9"/>
    <w:basedOn w:val="Normal"/>
    <w:next w:val="Normal"/>
    <w:semiHidden/>
    <w:rsid w:val="0043293C"/>
    <w:pPr>
      <w:tabs>
        <w:tab w:val="right" w:pos="7920"/>
      </w:tabs>
      <w:spacing w:after="0"/>
      <w:ind w:left="1600"/>
    </w:pPr>
  </w:style>
  <w:style w:type="paragraph" w:customStyle="1" w:styleId="warninghead">
    <w:name w:val="warning head"/>
    <w:basedOn w:val="cautionhead"/>
    <w:next w:val="Normal"/>
    <w:rsid w:val="0043293C"/>
  </w:style>
  <w:style w:type="paragraph" w:customStyle="1" w:styleId="warningitem">
    <w:name w:val="warning item"/>
    <w:basedOn w:val="cautionitem"/>
    <w:rsid w:val="0043293C"/>
  </w:style>
  <w:style w:type="paragraph" w:customStyle="1" w:styleId="lastpage">
    <w:name w:val="last page"/>
    <w:aliases w:val="lp"/>
    <w:basedOn w:val="Normal"/>
    <w:rsid w:val="00747BA2"/>
    <w:pPr>
      <w:spacing w:after="0"/>
      <w:jc w:val="center"/>
    </w:pPr>
    <w:rPr>
      <w:sz w:val="18"/>
    </w:rPr>
  </w:style>
  <w:style w:type="paragraph" w:styleId="DocumentMap">
    <w:name w:val="Document Map"/>
    <w:basedOn w:val="Normal"/>
    <w:link w:val="DocumentMapChar"/>
    <w:uiPriority w:val="99"/>
    <w:rsid w:val="008F1F5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F1F51"/>
    <w:rPr>
      <w:rFonts w:ascii="Tahoma" w:hAnsi="Tahoma" w:cs="Tahoma"/>
      <w:sz w:val="16"/>
      <w:szCs w:val="16"/>
    </w:rPr>
  </w:style>
  <w:style w:type="paragraph" w:customStyle="1" w:styleId="Productname">
    <w:name w:val="Product name"/>
    <w:basedOn w:val="Normal"/>
    <w:autoRedefine/>
    <w:rsid w:val="00BF7088"/>
    <w:pPr>
      <w:widowControl w:val="0"/>
      <w:overflowPunct/>
      <w:autoSpaceDE/>
      <w:autoSpaceDN/>
      <w:adjustRightInd/>
      <w:spacing w:after="0"/>
      <w:jc w:val="right"/>
      <w:textAlignment w:val="auto"/>
    </w:pPr>
    <w:rPr>
      <w:rFonts w:eastAsia="MS Gothic" w:cs="Arial"/>
      <w:kern w:val="2"/>
      <w:sz w:val="24"/>
      <w:szCs w:val="50"/>
      <w:lang w:eastAsia="ja-JP"/>
    </w:rPr>
  </w:style>
  <w:style w:type="character" w:customStyle="1" w:styleId="tablebodyChar">
    <w:name w:val="table body Char"/>
    <w:link w:val="tablebody"/>
    <w:rsid w:val="00720E76"/>
    <w:rPr>
      <w:rFonts w:ascii="Arial" w:hAnsi="Arial"/>
      <w:sz w:val="18"/>
    </w:rPr>
  </w:style>
  <w:style w:type="paragraph" w:customStyle="1" w:styleId="Bitvalue">
    <w:name w:val="Bit value"/>
    <w:basedOn w:val="Normal"/>
    <w:rsid w:val="00225007"/>
    <w:pPr>
      <w:widowControl w:val="0"/>
      <w:overflowPunct/>
      <w:autoSpaceDE/>
      <w:autoSpaceDN/>
      <w:adjustRightInd/>
      <w:spacing w:after="0" w:line="800" w:lineRule="exact"/>
      <w:jc w:val="center"/>
      <w:textAlignment w:val="auto"/>
    </w:pPr>
    <w:rPr>
      <w:rFonts w:eastAsia="Arial" w:cs="Arial"/>
      <w:color w:val="FFFFFF"/>
      <w:kern w:val="2"/>
      <w:sz w:val="80"/>
      <w:szCs w:val="24"/>
      <w:lang w:eastAsia="ja-JP"/>
    </w:rPr>
  </w:style>
  <w:style w:type="paragraph" w:customStyle="1" w:styleId="ManualType">
    <w:name w:val="Manual Type"/>
    <w:basedOn w:val="Normal"/>
    <w:rsid w:val="00AC1903"/>
    <w:pPr>
      <w:overflowPunct/>
      <w:autoSpaceDE/>
      <w:autoSpaceDN/>
      <w:adjustRightInd/>
      <w:spacing w:after="0" w:line="500" w:lineRule="exact"/>
      <w:jc w:val="right"/>
      <w:textAlignment w:val="auto"/>
    </w:pPr>
    <w:rPr>
      <w:rFonts w:eastAsia="MS Gothic" w:cs="Arial"/>
      <w:sz w:val="42"/>
      <w:szCs w:val="68"/>
    </w:rPr>
  </w:style>
  <w:style w:type="paragraph" w:customStyle="1" w:styleId="Function">
    <w:name w:val="Function"/>
    <w:basedOn w:val="Space"/>
    <w:rsid w:val="00AC1903"/>
    <w:pPr>
      <w:overflowPunct/>
      <w:autoSpaceDE/>
      <w:autoSpaceDN/>
      <w:adjustRightInd/>
      <w:spacing w:line="500" w:lineRule="exact"/>
      <w:ind w:left="0" w:right="0"/>
      <w:textAlignment w:val="auto"/>
    </w:pPr>
    <w:rPr>
      <w:rFonts w:eastAsia="MS Gothic" w:cs="Arial"/>
      <w:color w:val="auto"/>
      <w:sz w:val="42"/>
      <w:szCs w:val="16"/>
    </w:rPr>
  </w:style>
  <w:style w:type="paragraph" w:styleId="BalloonText">
    <w:name w:val="Balloon Text"/>
    <w:basedOn w:val="Normal"/>
    <w:link w:val="BalloonTextChar"/>
    <w:rsid w:val="00AC190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C1903"/>
    <w:rPr>
      <w:rFonts w:ascii="Tahoma" w:hAnsi="Tahoma" w:cs="Tahoma"/>
      <w:sz w:val="16"/>
      <w:szCs w:val="16"/>
    </w:rPr>
  </w:style>
  <w:style w:type="paragraph" w:customStyle="1" w:styleId="FreeArea">
    <w:name w:val="Free Area"/>
    <w:basedOn w:val="Normal"/>
    <w:rsid w:val="00AC1903"/>
    <w:pPr>
      <w:overflowPunct/>
      <w:autoSpaceDE/>
      <w:autoSpaceDN/>
      <w:adjustRightInd/>
      <w:spacing w:after="0" w:line="440" w:lineRule="exact"/>
      <w:jc w:val="right"/>
      <w:textAlignment w:val="auto"/>
    </w:pPr>
    <w:rPr>
      <w:rFonts w:eastAsia="MS Gothic" w:cs="Arial"/>
      <w:sz w:val="32"/>
      <w:szCs w:val="16"/>
    </w:rPr>
  </w:style>
  <w:style w:type="paragraph" w:customStyle="1" w:styleId="Information">
    <w:name w:val="Information"/>
    <w:basedOn w:val="Normal"/>
    <w:rsid w:val="00AC1903"/>
    <w:pPr>
      <w:overflowPunct/>
      <w:autoSpaceDE/>
      <w:autoSpaceDN/>
      <w:adjustRightInd/>
      <w:spacing w:after="0" w:line="260" w:lineRule="exact"/>
      <w:textAlignment w:val="auto"/>
    </w:pPr>
    <w:rPr>
      <w:rFonts w:eastAsia="MS Mincho"/>
    </w:rPr>
  </w:style>
  <w:style w:type="paragraph" w:customStyle="1" w:styleId="Revision1">
    <w:name w:val="Revision1"/>
    <w:aliases w:val="Date of issue"/>
    <w:basedOn w:val="Productname"/>
    <w:rsid w:val="00AC1903"/>
    <w:pPr>
      <w:widowControl/>
      <w:spacing w:line="360" w:lineRule="exact"/>
    </w:pPr>
    <w:rPr>
      <w:color w:val="4B4B4B"/>
      <w:kern w:val="0"/>
      <w:sz w:val="34"/>
      <w:szCs w:val="68"/>
      <w:lang w:eastAsia="en-US"/>
    </w:rPr>
  </w:style>
  <w:style w:type="character" w:customStyle="1" w:styleId="HeaderChar">
    <w:name w:val="Header Char"/>
    <w:basedOn w:val="DefaultParagraphFont"/>
    <w:link w:val="Header"/>
    <w:rsid w:val="00AC1903"/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AC1903"/>
    <w:rPr>
      <w:rFonts w:ascii="Arial" w:hAnsi="Arial"/>
      <w:sz w:val="18"/>
    </w:rPr>
  </w:style>
  <w:style w:type="character" w:styleId="Hyperlink">
    <w:name w:val="Hyperlink"/>
    <w:uiPriority w:val="99"/>
    <w:rsid w:val="006628AC"/>
    <w:rPr>
      <w:color w:val="000000" w:themeColor="text1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0943"/>
    <w:pPr>
      <w:pageBreakBefore w:val="0"/>
      <w:numPr>
        <w:numId w:val="0"/>
      </w:numP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Caption">
    <w:name w:val="caption"/>
    <w:aliases w:val="図番号"/>
    <w:basedOn w:val="Normal"/>
    <w:next w:val="Normal"/>
    <w:unhideWhenUsed/>
    <w:qFormat/>
    <w:rsid w:val="00211F84"/>
    <w:pPr>
      <w:jc w:val="center"/>
    </w:pPr>
    <w:rPr>
      <w:b/>
      <w:bCs/>
      <w:i/>
      <w:sz w:val="20"/>
      <w:szCs w:val="18"/>
    </w:rPr>
  </w:style>
  <w:style w:type="character" w:styleId="FollowedHyperlink">
    <w:name w:val="FollowedHyperlink"/>
    <w:basedOn w:val="DefaultParagraphFont"/>
    <w:rsid w:val="00DB31EF"/>
    <w:rPr>
      <w:color w:val="auto"/>
      <w:u w:val="single"/>
    </w:rPr>
  </w:style>
  <w:style w:type="paragraph" w:customStyle="1" w:styleId="Normal1">
    <w:name w:val="Normal1"/>
    <w:basedOn w:val="Normal"/>
    <w:link w:val="Normal1Car"/>
    <w:uiPriority w:val="99"/>
    <w:rsid w:val="00CF114B"/>
    <w:pPr>
      <w:tabs>
        <w:tab w:val="left" w:pos="0"/>
      </w:tabs>
      <w:overflowPunct/>
      <w:autoSpaceDE/>
      <w:autoSpaceDN/>
      <w:adjustRightInd/>
      <w:spacing w:before="120" w:after="120"/>
      <w:ind w:right="-567"/>
      <w:textAlignment w:val="auto"/>
    </w:pPr>
    <w:rPr>
      <w:szCs w:val="22"/>
      <w:lang w:val="en-GB" w:eastAsia="fr-FR"/>
    </w:rPr>
  </w:style>
  <w:style w:type="character" w:customStyle="1" w:styleId="Normal1Car">
    <w:name w:val="Normal1 Car"/>
    <w:link w:val="Normal1"/>
    <w:uiPriority w:val="99"/>
    <w:locked/>
    <w:rsid w:val="00CF114B"/>
    <w:rPr>
      <w:rFonts w:ascii="Arial" w:hAnsi="Arial"/>
      <w:sz w:val="22"/>
      <w:szCs w:val="22"/>
      <w:lang w:val="en-GB" w:eastAsia="fr-FR"/>
    </w:rPr>
  </w:style>
  <w:style w:type="paragraph" w:styleId="ListParagraph">
    <w:name w:val="List Paragraph"/>
    <w:basedOn w:val="Normal"/>
    <w:uiPriority w:val="99"/>
    <w:qFormat/>
    <w:rsid w:val="00CF114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rsid w:val="005B7A17"/>
    <w:pPr>
      <w:overflowPunct/>
      <w:autoSpaceDE/>
      <w:autoSpaceDN/>
      <w:adjustRightInd/>
      <w:spacing w:before="60" w:after="60"/>
      <w:textAlignment w:val="auto"/>
    </w:pPr>
    <w:rPr>
      <w:rFonts w:ascii="Courier New" w:hAnsi="Courier New" w:cs="Courier New"/>
      <w:lang w:val="en-GB"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B7A17"/>
    <w:rPr>
      <w:rFonts w:ascii="Courier New" w:hAnsi="Courier New" w:cs="Courier New"/>
      <w:lang w:val="en-GB" w:eastAsia="fr-FR"/>
    </w:rPr>
  </w:style>
  <w:style w:type="table" w:styleId="TableGrid">
    <w:name w:val="Table Grid"/>
    <w:basedOn w:val="TableNormal"/>
    <w:rsid w:val="001758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hortdesc">
    <w:name w:val="shortdesc"/>
    <w:basedOn w:val="Normal"/>
    <w:rsid w:val="0044378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443788"/>
  </w:style>
  <w:style w:type="character" w:styleId="HTMLDefinition">
    <w:name w:val="HTML Definition"/>
    <w:basedOn w:val="DefaultParagraphFont"/>
    <w:uiPriority w:val="99"/>
    <w:unhideWhenUsed/>
    <w:rsid w:val="00443788"/>
    <w:rPr>
      <w:i/>
      <w:iCs/>
    </w:rPr>
  </w:style>
  <w:style w:type="paragraph" w:customStyle="1" w:styleId="p">
    <w:name w:val="p"/>
    <w:basedOn w:val="Normal"/>
    <w:rsid w:val="0044378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ph">
    <w:name w:val="ph"/>
    <w:basedOn w:val="DefaultParagraphFont"/>
    <w:rsid w:val="00443788"/>
  </w:style>
  <w:style w:type="character" w:styleId="HTMLCode">
    <w:name w:val="HTML Code"/>
    <w:basedOn w:val="DefaultParagraphFont"/>
    <w:uiPriority w:val="99"/>
    <w:unhideWhenUsed/>
    <w:rsid w:val="00966448"/>
    <w:rPr>
      <w:rFonts w:ascii="Courier New" w:eastAsia="Times New Roman" w:hAnsi="Courier New" w:cs="Courier New"/>
      <w:sz w:val="20"/>
      <w:szCs w:val="20"/>
    </w:rPr>
  </w:style>
  <w:style w:type="paragraph" w:customStyle="1" w:styleId="Number-1">
    <w:name w:val="Number-1"/>
    <w:basedOn w:val="Normal"/>
    <w:rsid w:val="007B0F3B"/>
    <w:pPr>
      <w:widowControl w:val="0"/>
      <w:overflowPunct/>
      <w:autoSpaceDE/>
      <w:autoSpaceDN/>
      <w:snapToGrid w:val="0"/>
      <w:spacing w:after="120"/>
      <w:ind w:left="426" w:right="57" w:hanging="426"/>
      <w:textAlignment w:val="auto"/>
    </w:pPr>
    <w:rPr>
      <w:rFonts w:ascii="MS PMincho" w:eastAsia="@MS Mincho" w:hAnsi="MS PMincho" w:cs="Arial"/>
      <w:kern w:val="2"/>
      <w:sz w:val="18"/>
      <w:lang w:eastAsia="ja-JP"/>
    </w:rPr>
  </w:style>
  <w:style w:type="paragraph" w:customStyle="1" w:styleId="TableHead0">
    <w:name w:val="TableHead"/>
    <w:basedOn w:val="Normal"/>
    <w:rsid w:val="007B0F3B"/>
    <w:pPr>
      <w:widowControl w:val="0"/>
      <w:overflowPunct/>
      <w:autoSpaceDE/>
      <w:autoSpaceDN/>
      <w:snapToGrid w:val="0"/>
      <w:spacing w:after="0"/>
      <w:ind w:right="57"/>
      <w:jc w:val="center"/>
      <w:textAlignment w:val="auto"/>
    </w:pPr>
    <w:rPr>
      <w:rFonts w:ascii="MS PMincho" w:eastAsia="@MS Mincho" w:hAnsi="MS PMincho" w:cs="Arial"/>
      <w:b/>
      <w:kern w:val="2"/>
      <w:sz w:val="16"/>
      <w:szCs w:val="16"/>
      <w:lang w:eastAsia="ja-JP"/>
    </w:rPr>
  </w:style>
  <w:style w:type="paragraph" w:customStyle="1" w:styleId="TableCenter">
    <w:name w:val="TableCenter"/>
    <w:basedOn w:val="Normal"/>
    <w:rsid w:val="007B0F3B"/>
    <w:pPr>
      <w:widowControl w:val="0"/>
      <w:overflowPunct/>
      <w:autoSpaceDE/>
      <w:autoSpaceDN/>
      <w:snapToGrid w:val="0"/>
      <w:spacing w:after="0" w:line="200" w:lineRule="atLeast"/>
      <w:ind w:right="57"/>
      <w:jc w:val="center"/>
      <w:textAlignment w:val="auto"/>
    </w:pPr>
    <w:rPr>
      <w:rFonts w:ascii="MS PMincho" w:eastAsia="@MS Mincho" w:hAnsi="MS PMincho" w:cs="Arial"/>
      <w:kern w:val="2"/>
      <w:sz w:val="16"/>
      <w:szCs w:val="16"/>
      <w:lang w:eastAsia="ja-JP"/>
    </w:rPr>
  </w:style>
  <w:style w:type="paragraph" w:customStyle="1" w:styleId="TableText">
    <w:name w:val="TableText"/>
    <w:basedOn w:val="Normal"/>
    <w:rsid w:val="007B0F3B"/>
    <w:pPr>
      <w:widowControl w:val="0"/>
      <w:overflowPunct/>
      <w:autoSpaceDE/>
      <w:autoSpaceDN/>
      <w:snapToGrid w:val="0"/>
      <w:spacing w:after="0" w:line="200" w:lineRule="atLeast"/>
      <w:ind w:right="57"/>
      <w:textAlignment w:val="auto"/>
    </w:pPr>
    <w:rPr>
      <w:rFonts w:ascii="MS PMincho" w:eastAsia="@MS Mincho" w:hAnsi="MS PMincho" w:cs="Arial"/>
      <w:kern w:val="2"/>
      <w:sz w:val="16"/>
      <w:szCs w:val="16"/>
      <w:lang w:eastAsia="ja-JP"/>
    </w:rPr>
  </w:style>
  <w:style w:type="paragraph" w:customStyle="1" w:styleId="Bullet-2">
    <w:name w:val="Bullet-2"/>
    <w:basedOn w:val="Normal"/>
    <w:rsid w:val="007B0F3B"/>
    <w:pPr>
      <w:widowControl w:val="0"/>
      <w:numPr>
        <w:numId w:val="8"/>
      </w:numPr>
      <w:overflowPunct/>
      <w:autoSpaceDE/>
      <w:autoSpaceDN/>
      <w:snapToGrid w:val="0"/>
      <w:spacing w:after="120"/>
      <w:ind w:right="57"/>
      <w:textAlignment w:val="auto"/>
    </w:pPr>
    <w:rPr>
      <w:rFonts w:ascii="MS PMincho" w:eastAsia="@MS Mincho" w:hAnsi="MS PMincho" w:cs="Arial"/>
      <w:kern w:val="2"/>
      <w:sz w:val="18"/>
      <w:lang w:eastAsia="ja-JP"/>
    </w:rPr>
  </w:style>
  <w:style w:type="character" w:customStyle="1" w:styleId="Bullet-20">
    <w:name w:val="Bullet-2 (文字)"/>
    <w:basedOn w:val="DefaultParagraphFont"/>
    <w:locked/>
    <w:rsid w:val="007B0F3B"/>
    <w:rPr>
      <w:rFonts w:ascii="MS PMincho" w:eastAsia="@MS Mincho" w:hAnsi="MS PMincho" w:cs="Arial"/>
      <w:kern w:val="2"/>
      <w:sz w:val="18"/>
      <w:lang w:val="en-US" w:eastAsia="ja-JP" w:bidi="ar-SA"/>
    </w:rPr>
  </w:style>
  <w:style w:type="paragraph" w:styleId="CommentText">
    <w:name w:val="annotation text"/>
    <w:basedOn w:val="Normal"/>
    <w:link w:val="CommentTextChar"/>
    <w:semiHidden/>
    <w:unhideWhenUsed/>
    <w:rsid w:val="000B7C44"/>
  </w:style>
  <w:style w:type="character" w:customStyle="1" w:styleId="CommentTextChar">
    <w:name w:val="Comment Text Char"/>
    <w:basedOn w:val="DefaultParagraphFont"/>
    <w:link w:val="CommentText"/>
    <w:semiHidden/>
    <w:rsid w:val="000B7C4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B7C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B7C44"/>
    <w:rPr>
      <w:b/>
      <w:bCs/>
    </w:rPr>
  </w:style>
  <w:style w:type="paragraph" w:styleId="NormalWeb">
    <w:name w:val="Normal (Web)"/>
    <w:basedOn w:val="Normal"/>
    <w:uiPriority w:val="99"/>
    <w:unhideWhenUsed/>
    <w:rsid w:val="00E67AE1"/>
    <w:pPr>
      <w:overflowPunct/>
      <w:autoSpaceDE/>
      <w:autoSpaceDN/>
      <w:adjustRightInd/>
      <w:spacing w:before="100" w:beforeAutospacing="1" w:after="115"/>
      <w:textAlignment w:val="auto"/>
    </w:pPr>
    <w:rPr>
      <w:rFonts w:eastAsia="Times New Roman"/>
      <w:sz w:val="24"/>
      <w:szCs w:val="24"/>
    </w:rPr>
  </w:style>
  <w:style w:type="paragraph" w:customStyle="1" w:styleId="Default">
    <w:name w:val="Default"/>
    <w:rsid w:val="00DB7DD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Mention1">
    <w:name w:val="Mention1"/>
    <w:basedOn w:val="DefaultParagraphFont"/>
    <w:uiPriority w:val="99"/>
    <w:semiHidden/>
    <w:unhideWhenUsed/>
    <w:rsid w:val="006B2125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rsid w:val="00521E6C"/>
    <w:rPr>
      <w:rFonts w:ascii="Arial" w:hAnsi="Arial"/>
      <w:b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D4EAF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A7437"/>
    <w:rPr>
      <w:color w:val="808080"/>
      <w:shd w:val="clear" w:color="auto" w:fill="E6E6E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403C2"/>
    <w:rPr>
      <w:color w:val="808080"/>
      <w:shd w:val="clear" w:color="auto" w:fill="E6E6E6"/>
    </w:rPr>
  </w:style>
  <w:style w:type="paragraph" w:styleId="Quote">
    <w:name w:val="Quote"/>
    <w:basedOn w:val="Normal"/>
    <w:next w:val="Normal"/>
    <w:link w:val="QuoteChar"/>
    <w:uiPriority w:val="29"/>
    <w:qFormat/>
    <w:rsid w:val="00EB36A6"/>
    <w:pPr>
      <w:shd w:val="clear" w:color="auto" w:fill="BFBFBF" w:themeFill="background1" w:themeFillShade="BF"/>
      <w:tabs>
        <w:tab w:val="left" w:pos="2880"/>
      </w:tabs>
      <w:spacing w:before="120" w:after="120"/>
      <w:contextualSpacing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6A6"/>
    <w:rPr>
      <w:rFonts w:ascii="Arial" w:hAnsi="Arial"/>
      <w:iCs/>
      <w:color w:val="404040" w:themeColor="text1" w:themeTint="BF"/>
      <w:sz w:val="22"/>
      <w:shd w:val="clear" w:color="auto" w:fill="BFBFBF" w:themeFill="background1" w:themeFillShade="BF"/>
    </w:rPr>
  </w:style>
  <w:style w:type="paragraph" w:styleId="BodyText2">
    <w:name w:val="Body Text 2"/>
    <w:basedOn w:val="Normal"/>
    <w:link w:val="BodyText2Char"/>
    <w:rsid w:val="00B80AFF"/>
    <w:pPr>
      <w:widowControl w:val="0"/>
      <w:overflowPunct/>
      <w:autoSpaceDE/>
      <w:autoSpaceDN/>
      <w:adjustRightInd/>
      <w:spacing w:after="0"/>
      <w:ind w:left="440"/>
      <w:jc w:val="both"/>
      <w:textAlignment w:val="auto"/>
    </w:pPr>
    <w:rPr>
      <w:rFonts w:eastAsia="MS Gothic" w:hAnsi="Century"/>
      <w:kern w:val="2"/>
      <w:sz w:val="20"/>
      <w:lang w:eastAsia="ja-JP"/>
    </w:rPr>
  </w:style>
  <w:style w:type="character" w:customStyle="1" w:styleId="BodyText2Char">
    <w:name w:val="Body Text 2 Char"/>
    <w:basedOn w:val="DefaultParagraphFont"/>
    <w:link w:val="BodyText2"/>
    <w:rsid w:val="00B80AFF"/>
    <w:rPr>
      <w:rFonts w:ascii="Arial" w:eastAsia="MS Gothic" w:hAnsi="Century"/>
      <w:kern w:val="2"/>
      <w:lang w:eastAsia="ja-JP"/>
    </w:rPr>
  </w:style>
  <w:style w:type="paragraph" w:customStyle="1" w:styleId="Ctrl5Ctrl505">
    <w:name w:val="スタイル 本文(Ctrl+5):Ctrl5 + 左 :  0.5 字"/>
    <w:basedOn w:val="BodyText"/>
    <w:rsid w:val="00B80AFF"/>
    <w:pPr>
      <w:widowControl w:val="0"/>
      <w:overflowPunct/>
      <w:autoSpaceDE/>
      <w:autoSpaceDN/>
      <w:adjustRightInd/>
      <w:spacing w:after="0"/>
      <w:ind w:leftChars="50" w:left="100"/>
      <w:jc w:val="both"/>
      <w:textAlignment w:val="auto"/>
    </w:pPr>
    <w:rPr>
      <w:rFonts w:eastAsia="MS Gothic"/>
      <w:kern w:val="2"/>
      <w:sz w:val="20"/>
      <w:lang w:eastAsia="ja-JP"/>
    </w:rPr>
  </w:style>
  <w:style w:type="paragraph" w:styleId="BodyText">
    <w:name w:val="Body Text"/>
    <w:basedOn w:val="Normal"/>
    <w:link w:val="BodyTextChar"/>
    <w:semiHidden/>
    <w:unhideWhenUsed/>
    <w:rsid w:val="00B80AFF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80AFF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5.emf"/><Relationship Id="rId3" Type="http://schemas.openxmlformats.org/officeDocument/2006/relationships/styles" Target="styles.xml"/><Relationship Id="rId21" Type="http://schemas.openxmlformats.org/officeDocument/2006/relationships/package" Target="embeddings/Microsoft_Visio_Drawing3.vsdx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package" Target="embeddings/Microsoft_Visio_Drawing1.vsdx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.vsdx"/><Relationship Id="rId23" Type="http://schemas.openxmlformats.org/officeDocument/2006/relationships/footer" Target="footer3.xml"/><Relationship Id="rId10" Type="http://schemas.openxmlformats.org/officeDocument/2006/relationships/image" Target="media/image1.jpeg"/><Relationship Id="rId19" Type="http://schemas.openxmlformats.org/officeDocument/2006/relationships/package" Target="embeddings/Microsoft_Visio_Drawing2.vsdx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emf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nfoNam\PROJECTS\QNX\QNX_CAR2_1\mytemplate_renesa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4FF96F-69C9-45DB-B072-FE00A9637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mytemplate_renesas.dotx</Template>
  <TotalTime>11679</TotalTime>
  <Pages>29</Pages>
  <Words>2061</Words>
  <Characters>11751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Tran</dc:creator>
  <cp:lastModifiedBy>Anh Tran</cp:lastModifiedBy>
  <cp:revision>2332</cp:revision>
  <cp:lastPrinted>2016-10-04T03:27:00Z</cp:lastPrinted>
  <dcterms:created xsi:type="dcterms:W3CDTF">2014-04-04T06:47:00Z</dcterms:created>
  <dcterms:modified xsi:type="dcterms:W3CDTF">2019-04-23T03:41:00Z</dcterms:modified>
</cp:coreProperties>
</file>